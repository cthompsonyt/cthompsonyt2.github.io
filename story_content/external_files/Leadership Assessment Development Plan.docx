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098CD" w14:textId="1E0927E5" w:rsidR="005F0D90" w:rsidRDefault="00723A42">
      <w:pPr>
        <w:spacing w:after="0"/>
      </w:pPr>
      <w:r>
        <w:t xml:space="preserve">Now that you have identified </w:t>
      </w:r>
      <w:r w:rsidR="005F0D90">
        <w:t>some areas to work on for your development, a great way to help you stick to your plan is to write it down! Use th</w:t>
      </w:r>
      <w:r w:rsidR="009419F0">
        <w:t xml:space="preserve">is document to formulate your plan by </w:t>
      </w:r>
      <w:r w:rsidR="00173ADF">
        <w:t>focusing</w:t>
      </w:r>
      <w:r w:rsidR="009419F0">
        <w:t xml:space="preserve"> on specific areas and choosing</w:t>
      </w:r>
      <w:r w:rsidR="00173ADF">
        <w:t xml:space="preserve"> simple, achievable actions to get you started.</w:t>
      </w:r>
    </w:p>
    <w:p w14:paraId="229E8593" w14:textId="77777777" w:rsidR="00DB460C" w:rsidRDefault="00DB460C">
      <w:pPr>
        <w:spacing w:after="0"/>
      </w:pPr>
    </w:p>
    <w:tbl>
      <w:tblPr>
        <w:tblStyle w:val="TableGrid"/>
        <w:tblW w:w="9014" w:type="dxa"/>
        <w:tblBorders>
          <w:top w:val="single" w:sz="4" w:space="0" w:color="C4C4C0" w:themeColor="background2" w:themeShade="E6"/>
          <w:left w:val="single" w:sz="4" w:space="0" w:color="C4C4C0" w:themeColor="background2" w:themeShade="E6"/>
          <w:bottom w:val="single" w:sz="4" w:space="0" w:color="C4C4C0" w:themeColor="background2" w:themeShade="E6"/>
          <w:right w:val="single" w:sz="4" w:space="0" w:color="C4C4C0" w:themeColor="background2" w:themeShade="E6"/>
          <w:insideH w:val="single" w:sz="4" w:space="0" w:color="C4C4C0" w:themeColor="background2" w:themeShade="E6"/>
          <w:insideV w:val="single" w:sz="4" w:space="0" w:color="C4C4C0" w:themeColor="background2" w:themeShade="E6"/>
        </w:tblBorders>
        <w:tblLook w:val="04A0" w:firstRow="1" w:lastRow="0" w:firstColumn="1" w:lastColumn="0" w:noHBand="0" w:noVBand="1"/>
      </w:tblPr>
      <w:tblGrid>
        <w:gridCol w:w="9014"/>
      </w:tblGrid>
      <w:tr w:rsidR="007E58E3" w:rsidRPr="004274E8" w14:paraId="053A77C4" w14:textId="77777777" w:rsidTr="007E003D">
        <w:trPr>
          <w:trHeight w:val="65"/>
        </w:trPr>
        <w:tc>
          <w:tcPr>
            <w:tcW w:w="9014" w:type="dxa"/>
            <w:shd w:val="clear" w:color="auto" w:fill="D9D9D9" w:themeFill="background1" w:themeFillShade="D9"/>
            <w:vAlign w:val="center"/>
          </w:tcPr>
          <w:p w14:paraId="0A58A18E" w14:textId="2B1A1E3C" w:rsidR="007E58E3" w:rsidRPr="004274E8" w:rsidRDefault="007E58E3" w:rsidP="00DB460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bookmarkStart w:id="0" w:name="_Hlk84344958"/>
            <w:r w:rsidRPr="004274E8">
              <w:rPr>
                <w:b/>
                <w:bCs/>
                <w:color w:val="643692" w:themeColor="accent1"/>
                <w:sz w:val="22"/>
                <w:szCs w:val="22"/>
              </w:rPr>
              <w:t>What is your overall development goal?</w:t>
            </w:r>
          </w:p>
        </w:tc>
      </w:tr>
      <w:tr w:rsidR="007E58E3" w:rsidRPr="00DB460C" w14:paraId="04BFCDE3" w14:textId="77777777" w:rsidTr="00396A4F">
        <w:trPr>
          <w:trHeight w:val="616"/>
        </w:trPr>
        <w:tc>
          <w:tcPr>
            <w:tcW w:w="9014" w:type="dxa"/>
            <w:shd w:val="clear" w:color="auto" w:fill="auto"/>
            <w:vAlign w:val="center"/>
          </w:tcPr>
          <w:p w14:paraId="5EE7FC1D" w14:textId="77777777" w:rsidR="007E58E3" w:rsidRPr="00DB460C" w:rsidRDefault="007E58E3" w:rsidP="007E003D"/>
        </w:tc>
      </w:tr>
      <w:tr w:rsidR="004274E8" w:rsidRPr="004274E8" w14:paraId="4B274573" w14:textId="77777777" w:rsidTr="004274E8">
        <w:trPr>
          <w:trHeight w:val="65"/>
        </w:trPr>
        <w:tc>
          <w:tcPr>
            <w:tcW w:w="9014" w:type="dxa"/>
            <w:shd w:val="clear" w:color="auto" w:fill="D9D9D9" w:themeFill="background1" w:themeFillShade="D9"/>
            <w:vAlign w:val="center"/>
          </w:tcPr>
          <w:p w14:paraId="438B1EBE" w14:textId="1C82532E" w:rsidR="007E58E3" w:rsidRPr="004274E8" w:rsidRDefault="007E58E3" w:rsidP="00DB460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 w:rsidRPr="004274E8">
              <w:rPr>
                <w:b/>
                <w:bCs/>
                <w:color w:val="643692" w:themeColor="accent1"/>
                <w:sz w:val="22"/>
                <w:szCs w:val="22"/>
              </w:rPr>
              <w:t>What are your leadership strengths?</w:t>
            </w:r>
          </w:p>
        </w:tc>
      </w:tr>
      <w:tr w:rsidR="007E58E3" w:rsidRPr="00DB460C" w14:paraId="2DA51695" w14:textId="77777777" w:rsidTr="00396A4F">
        <w:trPr>
          <w:trHeight w:val="659"/>
        </w:trPr>
        <w:tc>
          <w:tcPr>
            <w:tcW w:w="9014" w:type="dxa"/>
            <w:shd w:val="clear" w:color="auto" w:fill="auto"/>
            <w:vAlign w:val="center"/>
          </w:tcPr>
          <w:p w14:paraId="7CB7AE42" w14:textId="77777777" w:rsidR="007E58E3" w:rsidRPr="00DB460C" w:rsidRDefault="007E58E3" w:rsidP="007E003D"/>
        </w:tc>
      </w:tr>
      <w:tr w:rsidR="007E58E3" w:rsidRPr="004274E8" w14:paraId="5FB73DC9" w14:textId="77777777" w:rsidTr="007E003D">
        <w:trPr>
          <w:trHeight w:val="65"/>
        </w:trPr>
        <w:tc>
          <w:tcPr>
            <w:tcW w:w="9014" w:type="dxa"/>
            <w:shd w:val="clear" w:color="auto" w:fill="D9D9D9" w:themeFill="background1" w:themeFillShade="D9"/>
            <w:vAlign w:val="center"/>
          </w:tcPr>
          <w:p w14:paraId="782933DB" w14:textId="622133EE" w:rsidR="007E58E3" w:rsidRPr="004274E8" w:rsidRDefault="007E58E3" w:rsidP="00DB460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 w:rsidRPr="004274E8">
              <w:rPr>
                <w:b/>
                <w:bCs/>
                <w:color w:val="643692" w:themeColor="accent1"/>
                <w:sz w:val="22"/>
                <w:szCs w:val="22"/>
              </w:rPr>
              <w:t>How will you use these to support your development?</w:t>
            </w:r>
          </w:p>
        </w:tc>
      </w:tr>
      <w:tr w:rsidR="004274E8" w:rsidRPr="00DB460C" w14:paraId="6412C130" w14:textId="77777777" w:rsidTr="00396A4F">
        <w:trPr>
          <w:trHeight w:val="644"/>
        </w:trPr>
        <w:tc>
          <w:tcPr>
            <w:tcW w:w="9014" w:type="dxa"/>
            <w:shd w:val="clear" w:color="auto" w:fill="auto"/>
            <w:vAlign w:val="center"/>
          </w:tcPr>
          <w:p w14:paraId="2DEFD031" w14:textId="1DAEEEA9" w:rsidR="004274E8" w:rsidRPr="00DC31C8" w:rsidRDefault="004274E8" w:rsidP="007E003D"/>
        </w:tc>
      </w:tr>
      <w:bookmarkEnd w:id="0"/>
      <w:tr w:rsidR="004274E8" w:rsidRPr="004274E8" w14:paraId="16B4B056" w14:textId="77777777" w:rsidTr="007E003D">
        <w:trPr>
          <w:trHeight w:val="65"/>
        </w:trPr>
        <w:tc>
          <w:tcPr>
            <w:tcW w:w="9014" w:type="dxa"/>
            <w:shd w:val="clear" w:color="auto" w:fill="D9D9D9" w:themeFill="background1" w:themeFillShade="D9"/>
            <w:vAlign w:val="center"/>
          </w:tcPr>
          <w:p w14:paraId="58001865" w14:textId="296758B9" w:rsidR="004274E8" w:rsidRPr="004274E8" w:rsidRDefault="004274E8" w:rsidP="004274E8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 w:rsidRPr="004274E8">
              <w:rPr>
                <w:b/>
                <w:bCs/>
                <w:color w:val="643692" w:themeColor="accent1"/>
                <w:sz w:val="22"/>
                <w:szCs w:val="22"/>
              </w:rPr>
              <w:t>What development areas have you identified?</w:t>
            </w:r>
          </w:p>
        </w:tc>
      </w:tr>
      <w:tr w:rsidR="00396A4F" w:rsidRPr="004274E8" w14:paraId="57046010" w14:textId="77777777" w:rsidTr="00396A4F">
        <w:trPr>
          <w:trHeight w:val="630"/>
        </w:trPr>
        <w:tc>
          <w:tcPr>
            <w:tcW w:w="9014" w:type="dxa"/>
            <w:shd w:val="clear" w:color="auto" w:fill="auto"/>
            <w:vAlign w:val="center"/>
          </w:tcPr>
          <w:p w14:paraId="0A04036F" w14:textId="77777777" w:rsidR="00396A4F" w:rsidRPr="004274E8" w:rsidRDefault="00396A4F" w:rsidP="007E003D"/>
        </w:tc>
      </w:tr>
    </w:tbl>
    <w:p w14:paraId="1C2BE697" w14:textId="77777777" w:rsidR="00DB460C" w:rsidRDefault="00DB460C" w:rsidP="00DB460C"/>
    <w:p w14:paraId="32C18FB5" w14:textId="6B1AF34A" w:rsidR="00396A4F" w:rsidRDefault="00396A4F" w:rsidP="00DB460C">
      <w:r>
        <w:t xml:space="preserve">Choosing one development area to focus on, </w:t>
      </w:r>
      <w:r w:rsidR="005D0625">
        <w:t>think of some actions you can take to begin work on your goal</w:t>
      </w:r>
      <w:r w:rsidR="00291182">
        <w:t xml:space="preserve"> (use the assessment questions on the following pages to help you</w:t>
      </w:r>
      <w:r w:rsidR="00D90513">
        <w:t>)</w:t>
      </w:r>
      <w:r>
        <w:t>: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5665"/>
        <w:gridCol w:w="1560"/>
        <w:gridCol w:w="1842"/>
      </w:tblGrid>
      <w:tr w:rsidR="007E003D" w:rsidRPr="005D0625" w14:paraId="728C246E" w14:textId="386D3228" w:rsidTr="00D90513">
        <w:trPr>
          <w:trHeight w:val="299"/>
        </w:trPr>
        <w:tc>
          <w:tcPr>
            <w:tcW w:w="9067" w:type="dxa"/>
            <w:gridSpan w:val="3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D9D9D9" w:themeFill="background1" w:themeFillShade="D9"/>
          </w:tcPr>
          <w:p w14:paraId="49A02984" w14:textId="7A73AC0D" w:rsidR="007E003D" w:rsidRPr="005D0625" w:rsidRDefault="007E003D" w:rsidP="004528A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 w:rsidRPr="005D0625">
              <w:rPr>
                <w:b/>
                <w:bCs/>
                <w:color w:val="643692" w:themeColor="accent1"/>
                <w:sz w:val="22"/>
                <w:szCs w:val="22"/>
              </w:rPr>
              <w:t>Action 1</w:t>
            </w:r>
          </w:p>
        </w:tc>
      </w:tr>
      <w:tr w:rsidR="00456FC3" w:rsidRPr="005D0625" w14:paraId="3CDED169" w14:textId="6B210C78" w:rsidTr="00D90513">
        <w:trPr>
          <w:trHeight w:val="604"/>
        </w:trPr>
        <w:tc>
          <w:tcPr>
            <w:tcW w:w="5665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F2F2F2" w:themeFill="background1" w:themeFillShade="F2"/>
          </w:tcPr>
          <w:p w14:paraId="20ECCDF4" w14:textId="46DD1069" w:rsidR="00456FC3" w:rsidRPr="005D0625" w:rsidRDefault="00456FC3" w:rsidP="004528A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bookmarkStart w:id="1" w:name="_Hlk135817142"/>
            <w:r>
              <w:rPr>
                <w:b/>
                <w:bCs/>
                <w:color w:val="643692" w:themeColor="accent1"/>
                <w:sz w:val="22"/>
                <w:szCs w:val="22"/>
              </w:rPr>
              <w:t>W</w:t>
            </w:r>
            <w:r w:rsidR="00D735C3">
              <w:rPr>
                <w:b/>
                <w:bCs/>
                <w:color w:val="643692" w:themeColor="accent1"/>
                <w:sz w:val="22"/>
                <w:szCs w:val="22"/>
              </w:rPr>
              <w:t>h</w:t>
            </w:r>
            <w:r>
              <w:rPr>
                <w:b/>
                <w:bCs/>
                <w:color w:val="643692" w:themeColor="accent1"/>
                <w:sz w:val="22"/>
                <w:szCs w:val="22"/>
              </w:rPr>
              <w:t>at will you do?</w:t>
            </w:r>
          </w:p>
        </w:tc>
        <w:tc>
          <w:tcPr>
            <w:tcW w:w="1560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F2F2F2" w:themeFill="background1" w:themeFillShade="F2"/>
          </w:tcPr>
          <w:p w14:paraId="37A5D4CB" w14:textId="01DD0724" w:rsidR="00456FC3" w:rsidRPr="005D0625" w:rsidRDefault="009E67E3" w:rsidP="004528A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>
              <w:rPr>
                <w:b/>
                <w:bCs/>
                <w:color w:val="643692" w:themeColor="accent1"/>
                <w:sz w:val="22"/>
                <w:szCs w:val="22"/>
              </w:rPr>
              <w:t>When will you start?</w:t>
            </w:r>
          </w:p>
        </w:tc>
        <w:tc>
          <w:tcPr>
            <w:tcW w:w="1842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F2F2F2" w:themeFill="background1" w:themeFillShade="F2"/>
          </w:tcPr>
          <w:p w14:paraId="70806B6B" w14:textId="30233705" w:rsidR="00456FC3" w:rsidRPr="005D0625" w:rsidRDefault="00456FC3" w:rsidP="004528A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>
              <w:rPr>
                <w:b/>
                <w:bCs/>
                <w:color w:val="643692" w:themeColor="accent1"/>
                <w:sz w:val="22"/>
                <w:szCs w:val="22"/>
              </w:rPr>
              <w:t xml:space="preserve">When will </w:t>
            </w:r>
            <w:r w:rsidR="009E67E3">
              <w:rPr>
                <w:b/>
                <w:bCs/>
                <w:color w:val="643692" w:themeColor="accent1"/>
                <w:sz w:val="22"/>
                <w:szCs w:val="22"/>
              </w:rPr>
              <w:t>you achieve it?</w:t>
            </w:r>
          </w:p>
        </w:tc>
      </w:tr>
      <w:tr w:rsidR="00456FC3" w:rsidRPr="005D0625" w14:paraId="28D0F2EA" w14:textId="77777777" w:rsidTr="00D90513">
        <w:trPr>
          <w:trHeight w:val="1036"/>
        </w:trPr>
        <w:tc>
          <w:tcPr>
            <w:tcW w:w="5665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</w:tcPr>
          <w:p w14:paraId="5E2A6143" w14:textId="77777777" w:rsidR="00456FC3" w:rsidRPr="005D0625" w:rsidRDefault="00456FC3" w:rsidP="004528A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</w:tcPr>
          <w:p w14:paraId="1AE21DCF" w14:textId="77777777" w:rsidR="00456FC3" w:rsidRPr="005D0625" w:rsidRDefault="00456FC3" w:rsidP="004528A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</w:p>
        </w:tc>
        <w:tc>
          <w:tcPr>
            <w:tcW w:w="1842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</w:tcPr>
          <w:p w14:paraId="6F9E5933" w14:textId="77777777" w:rsidR="00456FC3" w:rsidRPr="005D0625" w:rsidRDefault="00456FC3" w:rsidP="004528A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</w:p>
        </w:tc>
      </w:tr>
      <w:bookmarkEnd w:id="1"/>
      <w:tr w:rsidR="007E003D" w:rsidRPr="005D0625" w14:paraId="472959C7" w14:textId="3312A2C3" w:rsidTr="00D90513">
        <w:trPr>
          <w:trHeight w:val="65"/>
        </w:trPr>
        <w:tc>
          <w:tcPr>
            <w:tcW w:w="9067" w:type="dxa"/>
            <w:gridSpan w:val="3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D9D9D9" w:themeFill="background1" w:themeFillShade="D9"/>
          </w:tcPr>
          <w:p w14:paraId="18E16098" w14:textId="227FDE1B" w:rsidR="007E003D" w:rsidRPr="005D0625" w:rsidRDefault="007E003D" w:rsidP="004528A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 w:rsidRPr="005D0625">
              <w:rPr>
                <w:b/>
                <w:bCs/>
                <w:color w:val="643692" w:themeColor="accent1"/>
                <w:sz w:val="22"/>
                <w:szCs w:val="22"/>
              </w:rPr>
              <w:t>Action 2</w:t>
            </w:r>
          </w:p>
        </w:tc>
      </w:tr>
      <w:tr w:rsidR="0015304C" w:rsidRPr="005D0625" w14:paraId="3A058CE7" w14:textId="77777777" w:rsidTr="00D90513">
        <w:trPr>
          <w:trHeight w:val="604"/>
        </w:trPr>
        <w:tc>
          <w:tcPr>
            <w:tcW w:w="5665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F2F2F2" w:themeFill="background1" w:themeFillShade="F2"/>
          </w:tcPr>
          <w:p w14:paraId="5337D02D" w14:textId="77777777" w:rsidR="0015304C" w:rsidRPr="005D0625" w:rsidRDefault="0015304C" w:rsidP="005A4C9D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>
              <w:rPr>
                <w:b/>
                <w:bCs/>
                <w:color w:val="643692" w:themeColor="accent1"/>
                <w:sz w:val="22"/>
                <w:szCs w:val="22"/>
              </w:rPr>
              <w:t>What will you do?</w:t>
            </w:r>
          </w:p>
        </w:tc>
        <w:tc>
          <w:tcPr>
            <w:tcW w:w="1560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F2F2F2" w:themeFill="background1" w:themeFillShade="F2"/>
          </w:tcPr>
          <w:p w14:paraId="1F3A23D8" w14:textId="77777777" w:rsidR="0015304C" w:rsidRPr="005D0625" w:rsidRDefault="0015304C" w:rsidP="005A4C9D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>
              <w:rPr>
                <w:b/>
                <w:bCs/>
                <w:color w:val="643692" w:themeColor="accent1"/>
                <w:sz w:val="22"/>
                <w:szCs w:val="22"/>
              </w:rPr>
              <w:t>When will you start?</w:t>
            </w:r>
          </w:p>
        </w:tc>
        <w:tc>
          <w:tcPr>
            <w:tcW w:w="1842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F2F2F2" w:themeFill="background1" w:themeFillShade="F2"/>
          </w:tcPr>
          <w:p w14:paraId="147DD29D" w14:textId="77777777" w:rsidR="0015304C" w:rsidRPr="005D0625" w:rsidRDefault="0015304C" w:rsidP="005A4C9D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>
              <w:rPr>
                <w:b/>
                <w:bCs/>
                <w:color w:val="643692" w:themeColor="accent1"/>
                <w:sz w:val="22"/>
                <w:szCs w:val="22"/>
              </w:rPr>
              <w:t>When will you achieve it?</w:t>
            </w:r>
          </w:p>
        </w:tc>
      </w:tr>
      <w:tr w:rsidR="0015304C" w:rsidRPr="005D0625" w14:paraId="376482FA" w14:textId="77777777" w:rsidTr="00D90513">
        <w:trPr>
          <w:trHeight w:val="1036"/>
        </w:trPr>
        <w:tc>
          <w:tcPr>
            <w:tcW w:w="5665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</w:tcPr>
          <w:p w14:paraId="01FB58C8" w14:textId="77777777" w:rsidR="0015304C" w:rsidRPr="005D0625" w:rsidRDefault="0015304C" w:rsidP="005A4C9D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</w:p>
        </w:tc>
        <w:tc>
          <w:tcPr>
            <w:tcW w:w="1560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</w:tcPr>
          <w:p w14:paraId="2289A27C" w14:textId="77777777" w:rsidR="0015304C" w:rsidRPr="005D0625" w:rsidRDefault="0015304C" w:rsidP="005A4C9D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</w:p>
        </w:tc>
        <w:tc>
          <w:tcPr>
            <w:tcW w:w="1842" w:type="dxa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</w:tcPr>
          <w:p w14:paraId="152B40E0" w14:textId="77777777" w:rsidR="0015304C" w:rsidRPr="005D0625" w:rsidRDefault="0015304C" w:rsidP="005A4C9D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</w:p>
        </w:tc>
      </w:tr>
      <w:tr w:rsidR="007E003D" w:rsidRPr="00396A4F" w14:paraId="4491B251" w14:textId="15B5903D" w:rsidTr="00D90513">
        <w:trPr>
          <w:trHeight w:val="65"/>
        </w:trPr>
        <w:tc>
          <w:tcPr>
            <w:tcW w:w="9067" w:type="dxa"/>
            <w:gridSpan w:val="3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D9D9D9" w:themeFill="background1" w:themeFillShade="D9"/>
            <w:vAlign w:val="center"/>
          </w:tcPr>
          <w:p w14:paraId="56E905D5" w14:textId="0EDE44DC" w:rsidR="007E003D" w:rsidRPr="00396A4F" w:rsidRDefault="0015304C" w:rsidP="004528A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>
              <w:rPr>
                <w:b/>
                <w:bCs/>
                <w:color w:val="643692" w:themeColor="accent1"/>
                <w:sz w:val="22"/>
                <w:szCs w:val="22"/>
              </w:rPr>
              <w:t>What potential barriers</w:t>
            </w:r>
            <w:r w:rsidR="00B013E6">
              <w:rPr>
                <w:b/>
                <w:bCs/>
                <w:color w:val="643692" w:themeColor="accent1"/>
                <w:sz w:val="22"/>
                <w:szCs w:val="22"/>
              </w:rPr>
              <w:t xml:space="preserve"> may you encounter and what are the solutions?</w:t>
            </w:r>
          </w:p>
        </w:tc>
      </w:tr>
      <w:tr w:rsidR="007E003D" w:rsidRPr="00396A4F" w14:paraId="2F5266BC" w14:textId="070730C1" w:rsidTr="00D90513">
        <w:trPr>
          <w:trHeight w:val="772"/>
        </w:trPr>
        <w:tc>
          <w:tcPr>
            <w:tcW w:w="9067" w:type="dxa"/>
            <w:gridSpan w:val="3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auto"/>
            <w:vAlign w:val="center"/>
          </w:tcPr>
          <w:p w14:paraId="5CF7F3D7" w14:textId="00046D57" w:rsidR="007E003D" w:rsidRPr="00396A4F" w:rsidRDefault="007E003D" w:rsidP="00B013E6"/>
        </w:tc>
      </w:tr>
      <w:tr w:rsidR="007E003D" w:rsidRPr="00396A4F" w14:paraId="1E95ADA3" w14:textId="3100A1FE" w:rsidTr="00D90513">
        <w:trPr>
          <w:trHeight w:val="65"/>
        </w:trPr>
        <w:tc>
          <w:tcPr>
            <w:tcW w:w="9067" w:type="dxa"/>
            <w:gridSpan w:val="3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D9D9D9" w:themeFill="background1" w:themeFillShade="D9"/>
            <w:vAlign w:val="center"/>
          </w:tcPr>
          <w:p w14:paraId="225128C4" w14:textId="0EDA9DEE" w:rsidR="007E003D" w:rsidRPr="00396A4F" w:rsidRDefault="007E003D" w:rsidP="004528A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  <w:r w:rsidRPr="00396A4F">
              <w:rPr>
                <w:b/>
                <w:bCs/>
                <w:color w:val="643692" w:themeColor="accent1"/>
                <w:sz w:val="22"/>
                <w:szCs w:val="22"/>
              </w:rPr>
              <w:t>Who can</w:t>
            </w:r>
            <w:r w:rsidR="00B013E6">
              <w:rPr>
                <w:b/>
                <w:bCs/>
                <w:color w:val="643692" w:themeColor="accent1"/>
                <w:sz w:val="22"/>
                <w:szCs w:val="22"/>
              </w:rPr>
              <w:t xml:space="preserve"> you</w:t>
            </w:r>
            <w:r w:rsidRPr="00396A4F">
              <w:rPr>
                <w:b/>
                <w:bCs/>
                <w:color w:val="643692" w:themeColor="accent1"/>
                <w:sz w:val="22"/>
                <w:szCs w:val="22"/>
              </w:rPr>
              <w:t xml:space="preserve"> ask for support?</w:t>
            </w:r>
          </w:p>
        </w:tc>
      </w:tr>
      <w:tr w:rsidR="00B013E6" w:rsidRPr="00396A4F" w14:paraId="1CBCF8D5" w14:textId="77777777" w:rsidTr="00D90513">
        <w:trPr>
          <w:trHeight w:val="1072"/>
        </w:trPr>
        <w:tc>
          <w:tcPr>
            <w:tcW w:w="9067" w:type="dxa"/>
            <w:gridSpan w:val="3"/>
            <w:tcBorders>
              <w:top w:val="single" w:sz="4" w:space="0" w:color="C4C4C0" w:themeColor="background2" w:themeShade="E6"/>
              <w:left w:val="single" w:sz="4" w:space="0" w:color="C4C4C0" w:themeColor="background2" w:themeShade="E6"/>
              <w:bottom w:val="single" w:sz="4" w:space="0" w:color="C4C4C0" w:themeColor="background2" w:themeShade="E6"/>
              <w:right w:val="single" w:sz="4" w:space="0" w:color="C4C4C0" w:themeColor="background2" w:themeShade="E6"/>
            </w:tcBorders>
            <w:shd w:val="clear" w:color="auto" w:fill="auto"/>
            <w:vAlign w:val="center"/>
          </w:tcPr>
          <w:p w14:paraId="0BC196A5" w14:textId="77777777" w:rsidR="00B013E6" w:rsidRPr="00396A4F" w:rsidRDefault="00B013E6" w:rsidP="004528AC">
            <w:pPr>
              <w:tabs>
                <w:tab w:val="left" w:leader="underscore" w:pos="15735"/>
              </w:tabs>
              <w:spacing w:after="60"/>
              <w:rPr>
                <w:b/>
                <w:bCs/>
                <w:color w:val="643692" w:themeColor="accent1"/>
                <w:sz w:val="22"/>
                <w:szCs w:val="22"/>
              </w:rPr>
            </w:pPr>
          </w:p>
        </w:tc>
      </w:tr>
    </w:tbl>
    <w:p w14:paraId="65AB0658" w14:textId="77777777" w:rsidR="00173ADF" w:rsidRDefault="00173ADF">
      <w:pPr>
        <w:spacing w:after="0"/>
      </w:pPr>
    </w:p>
    <w:p w14:paraId="4FFBA5A3" w14:textId="29E86A3E" w:rsidR="005445FC" w:rsidRDefault="005445FC">
      <w:pPr>
        <w:spacing w:after="0"/>
      </w:pPr>
      <w:r>
        <w:br w:type="page"/>
      </w:r>
    </w:p>
    <w:tbl>
      <w:tblPr>
        <w:tblW w:w="9351" w:type="dxa"/>
        <w:shd w:val="clear" w:color="auto" w:fill="643692" w:themeFill="accent1"/>
        <w:tblLook w:val="04A0" w:firstRow="1" w:lastRow="0" w:firstColumn="1" w:lastColumn="0" w:noHBand="0" w:noVBand="1"/>
      </w:tblPr>
      <w:tblGrid>
        <w:gridCol w:w="9351"/>
      </w:tblGrid>
      <w:tr w:rsidR="000468B6" w:rsidRPr="000468B6" w14:paraId="7359222B" w14:textId="77777777" w:rsidTr="00061476">
        <w:trPr>
          <w:trHeight w:val="300"/>
        </w:trPr>
        <w:tc>
          <w:tcPr>
            <w:tcW w:w="9351" w:type="dxa"/>
            <w:shd w:val="clear" w:color="auto" w:fill="643692" w:themeFill="accent1"/>
            <w:vAlign w:val="center"/>
          </w:tcPr>
          <w:p w14:paraId="2C723A2F" w14:textId="6111B4E9" w:rsidR="0019010A" w:rsidRPr="000468B6" w:rsidRDefault="0019010A" w:rsidP="000468B6">
            <w:pPr>
              <w:pStyle w:val="Heading2"/>
              <w:spacing w:before="0"/>
              <w:rPr>
                <w:rFonts w:eastAsia="Times New Roman"/>
                <w:bCs/>
                <w:color w:val="FFFFFF" w:themeColor="background1"/>
                <w:lang w:eastAsia="en-AU"/>
              </w:rPr>
            </w:pPr>
            <w:r w:rsidRPr="000468B6">
              <w:rPr>
                <w:rFonts w:eastAsia="Times New Roman"/>
                <w:color w:val="FFFFFF" w:themeColor="background1"/>
                <w:lang w:eastAsia="en-AU"/>
              </w:rPr>
              <w:lastRenderedPageBreak/>
              <w:t>Leading for the future</w:t>
            </w:r>
          </w:p>
        </w:tc>
      </w:tr>
      <w:tr w:rsidR="00BC3EAE" w:rsidRPr="0075384F" w14:paraId="7218F60F" w14:textId="77777777" w:rsidTr="00061476">
        <w:trPr>
          <w:trHeight w:val="300"/>
        </w:trPr>
        <w:tc>
          <w:tcPr>
            <w:tcW w:w="9351" w:type="dxa"/>
            <w:shd w:val="clear" w:color="auto" w:fill="auto"/>
            <w:vAlign w:val="center"/>
          </w:tcPr>
          <w:p w14:paraId="17F22356" w14:textId="2F339F20" w:rsidR="0019010A" w:rsidRPr="0075384F" w:rsidRDefault="0019010A" w:rsidP="0075384F">
            <w:pPr>
              <w:pStyle w:val="Tablecellheaderstyle"/>
              <w:spacing w:before="120" w:after="0"/>
              <w:rPr>
                <w:i/>
                <w:iCs/>
                <w:sz w:val="22"/>
                <w:szCs w:val="26"/>
                <w:lang w:eastAsia="en-AU"/>
              </w:rPr>
            </w:pPr>
            <w:r w:rsidRPr="0075384F">
              <w:rPr>
                <w:i/>
                <w:iCs/>
                <w:sz w:val="22"/>
                <w:szCs w:val="26"/>
                <w:lang w:eastAsia="en-AU"/>
              </w:rPr>
              <w:t>Creating shared vision</w:t>
            </w:r>
          </w:p>
        </w:tc>
      </w:tr>
      <w:tr w:rsidR="00BC3EAE" w:rsidRPr="000468B6" w14:paraId="7D5B7181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404BC8B0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help my team identify common goals.</w:t>
            </w:r>
          </w:p>
        </w:tc>
      </w:tr>
      <w:tr w:rsidR="00BC3EAE" w:rsidRPr="000468B6" w14:paraId="3B178074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381E5960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influence others through what I say and how I say it.</w:t>
            </w:r>
          </w:p>
        </w:tc>
      </w:tr>
      <w:tr w:rsidR="00BC3EAE" w:rsidRPr="000468B6" w14:paraId="1B6D8B9E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0FA7AEB8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I empower my team to work autonomously towards team goals. </w:t>
            </w:r>
          </w:p>
        </w:tc>
      </w:tr>
      <w:tr w:rsidR="00BC3EAE" w:rsidRPr="000468B6" w14:paraId="305E7E9C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5491DB4D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role model the behaviours agreed upon by the team.</w:t>
            </w:r>
          </w:p>
        </w:tc>
      </w:tr>
      <w:tr w:rsidR="00BC3EAE" w:rsidRPr="0075384F" w14:paraId="3B735077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4375E64F" w14:textId="7CD948C8" w:rsidR="0019010A" w:rsidRPr="0075384F" w:rsidRDefault="0019010A" w:rsidP="0075384F">
            <w:pPr>
              <w:pStyle w:val="Tablecellheaderstyle"/>
              <w:spacing w:before="120" w:after="0"/>
              <w:rPr>
                <w:i/>
                <w:iCs/>
                <w:sz w:val="22"/>
                <w:szCs w:val="26"/>
                <w:lang w:eastAsia="en-AU"/>
              </w:rPr>
            </w:pPr>
            <w:r w:rsidRPr="0075384F">
              <w:rPr>
                <w:i/>
                <w:iCs/>
                <w:sz w:val="22"/>
                <w:szCs w:val="26"/>
                <w:lang w:eastAsia="en-AU"/>
              </w:rPr>
              <w:t>Goal setting</w:t>
            </w:r>
          </w:p>
        </w:tc>
      </w:tr>
      <w:tr w:rsidR="00BC3EAE" w:rsidRPr="000468B6" w14:paraId="3B417679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342BE311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work with my manager to set effective performance goals.</w:t>
            </w:r>
          </w:p>
        </w:tc>
      </w:tr>
      <w:tr w:rsidR="00BC3EAE" w:rsidRPr="000468B6" w14:paraId="3A707EA7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596ACEB5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regularly review my progress against my goals.</w:t>
            </w:r>
          </w:p>
        </w:tc>
      </w:tr>
      <w:tr w:rsidR="00BC3EAE" w:rsidRPr="000468B6" w14:paraId="5C7ADDE3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08B78F82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I work with my team members to set effective performance goals. </w:t>
            </w:r>
          </w:p>
        </w:tc>
      </w:tr>
      <w:tr w:rsidR="00BC3EAE" w:rsidRPr="000468B6" w14:paraId="4C99748C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709F468C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regularly review my team members' progress against their goals.</w:t>
            </w:r>
          </w:p>
        </w:tc>
      </w:tr>
      <w:tr w:rsidR="00BC3EAE" w:rsidRPr="0075384F" w14:paraId="25D065AB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322B1B84" w14:textId="3597B2EB" w:rsidR="0019010A" w:rsidRPr="0075384F" w:rsidRDefault="0019010A" w:rsidP="0075384F">
            <w:pPr>
              <w:pStyle w:val="Tablecellheaderstyle"/>
              <w:spacing w:before="120" w:after="0"/>
              <w:rPr>
                <w:i/>
                <w:iCs/>
                <w:sz w:val="22"/>
                <w:szCs w:val="26"/>
                <w:lang w:eastAsia="en-AU"/>
              </w:rPr>
            </w:pPr>
            <w:r w:rsidRPr="0075384F">
              <w:rPr>
                <w:i/>
                <w:iCs/>
                <w:sz w:val="22"/>
                <w:szCs w:val="26"/>
                <w:lang w:eastAsia="en-AU"/>
              </w:rPr>
              <w:t>Developing others</w:t>
            </w:r>
          </w:p>
        </w:tc>
      </w:tr>
      <w:tr w:rsidR="00BC3EAE" w:rsidRPr="000468B6" w14:paraId="2DAACEDA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452A29FB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encourage team members to find their own solutions.</w:t>
            </w:r>
          </w:p>
        </w:tc>
      </w:tr>
      <w:tr w:rsidR="00BC3EAE" w:rsidRPr="000468B6" w14:paraId="6179BCFC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0CCE55F1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always pair constructive feedback with a plan for improvement.</w:t>
            </w:r>
          </w:p>
        </w:tc>
      </w:tr>
      <w:tr w:rsidR="00BC3EAE" w:rsidRPr="000468B6" w14:paraId="1A4B7D60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16540AF5" w14:textId="34513342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provide my team with opportunities to develop (</w:t>
            </w:r>
            <w:r w:rsidR="007164C8"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e.g.</w:t>
            </w: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 Higher duties, stretch projects).</w:t>
            </w:r>
          </w:p>
        </w:tc>
      </w:tr>
      <w:tr w:rsidR="00BC3EAE" w:rsidRPr="000468B6" w14:paraId="7BC67D13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5D1592D5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understand each of my team member's individual development goals.</w:t>
            </w:r>
          </w:p>
        </w:tc>
      </w:tr>
      <w:tr w:rsidR="00061476" w:rsidRPr="000468B6" w14:paraId="7E0F3041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2D0D9B65" w14:textId="77777777" w:rsidR="00061476" w:rsidRPr="005445FC" w:rsidRDefault="00061476" w:rsidP="000468B6">
            <w:pPr>
              <w:pStyle w:val="Heading2"/>
              <w:spacing w:before="0"/>
              <w:rPr>
                <w:rFonts w:eastAsia="Times New Roman"/>
                <w:color w:val="FFFFFF" w:themeColor="background1"/>
                <w:lang w:eastAsia="en-AU"/>
              </w:rPr>
            </w:pPr>
          </w:p>
        </w:tc>
      </w:tr>
      <w:tr w:rsidR="00BC3EAE" w:rsidRPr="000468B6" w14:paraId="36F47072" w14:textId="77777777" w:rsidTr="00061476">
        <w:trPr>
          <w:trHeight w:val="330"/>
        </w:trPr>
        <w:tc>
          <w:tcPr>
            <w:tcW w:w="9351" w:type="dxa"/>
            <w:shd w:val="clear" w:color="auto" w:fill="007FAD" w:themeFill="accent2"/>
            <w:vAlign w:val="center"/>
          </w:tcPr>
          <w:p w14:paraId="53E764E0" w14:textId="5BBF75ED" w:rsidR="0019010A" w:rsidRPr="000468B6" w:rsidRDefault="0019010A" w:rsidP="000468B6">
            <w:pPr>
              <w:pStyle w:val="Heading2"/>
              <w:spacing w:before="0"/>
              <w:rPr>
                <w:rFonts w:eastAsia="Times New Roman"/>
                <w:color w:val="FFFFFF" w:themeColor="background1"/>
                <w:lang w:eastAsia="en-AU"/>
              </w:rPr>
            </w:pPr>
            <w:r w:rsidRPr="005445FC">
              <w:rPr>
                <w:rFonts w:eastAsia="Times New Roman"/>
                <w:color w:val="FFFFFF" w:themeColor="background1"/>
                <w:lang w:eastAsia="en-AU"/>
              </w:rPr>
              <w:t>Leading others</w:t>
            </w:r>
          </w:p>
        </w:tc>
      </w:tr>
      <w:tr w:rsidR="0075384F" w:rsidRPr="0075384F" w14:paraId="325C89A7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7D930B42" w14:textId="680A7563" w:rsidR="0019010A" w:rsidRPr="0075384F" w:rsidRDefault="0019010A" w:rsidP="0075384F">
            <w:pPr>
              <w:pStyle w:val="Tablecellheaderstyle"/>
              <w:spacing w:before="120" w:after="0"/>
              <w:rPr>
                <w:i/>
                <w:iCs/>
                <w:color w:val="007FAD" w:themeColor="accent2"/>
                <w:sz w:val="22"/>
                <w:szCs w:val="26"/>
                <w:lang w:eastAsia="en-AU"/>
              </w:rPr>
            </w:pPr>
            <w:r w:rsidRPr="005445FC">
              <w:rPr>
                <w:i/>
                <w:iCs/>
                <w:color w:val="007FAD" w:themeColor="accent2"/>
                <w:sz w:val="22"/>
                <w:szCs w:val="26"/>
                <w:lang w:eastAsia="en-AU"/>
              </w:rPr>
              <w:t>Communication</w:t>
            </w:r>
          </w:p>
        </w:tc>
      </w:tr>
      <w:tr w:rsidR="00BC3EAE" w:rsidRPr="000468B6" w14:paraId="03CF4358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6D32AC91" w14:textId="0C0F8019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listen carefully to understand what another person is saying.</w:t>
            </w:r>
          </w:p>
        </w:tc>
      </w:tr>
      <w:tr w:rsidR="00BC3EAE" w:rsidRPr="000468B6" w14:paraId="397A67AE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41572B9C" w14:textId="77BDBD32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To avoid misunderstanding, I ask questions to clarify what the other person is saying. </w:t>
            </w:r>
          </w:p>
        </w:tc>
      </w:tr>
      <w:tr w:rsidR="00BC3EAE" w:rsidRPr="000468B6" w14:paraId="0E0167FC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27E850B5" w14:textId="143875BD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deliver messages with clarity.</w:t>
            </w:r>
          </w:p>
        </w:tc>
      </w:tr>
      <w:tr w:rsidR="00BC3EAE" w:rsidRPr="000468B6" w14:paraId="3943D76A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66FEFA4C" w14:textId="28C10C45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I help ensure that everyone is kept informed and information is shared freely. </w:t>
            </w:r>
          </w:p>
        </w:tc>
      </w:tr>
      <w:tr w:rsidR="00BC3EAE" w:rsidRPr="00723A42" w14:paraId="6F475489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61B20BE9" w14:textId="54ACC2FF" w:rsidR="0019010A" w:rsidRPr="00723A42" w:rsidRDefault="0019010A" w:rsidP="00723A42">
            <w:pPr>
              <w:pStyle w:val="Tablecellheaderstyle"/>
              <w:spacing w:before="120" w:after="0"/>
              <w:rPr>
                <w:i/>
                <w:iCs/>
                <w:color w:val="007FAD" w:themeColor="accent2"/>
                <w:sz w:val="22"/>
                <w:szCs w:val="26"/>
                <w:lang w:eastAsia="en-AU"/>
              </w:rPr>
            </w:pPr>
            <w:r w:rsidRPr="005445FC">
              <w:rPr>
                <w:i/>
                <w:iCs/>
                <w:color w:val="007FAD" w:themeColor="accent2"/>
                <w:sz w:val="22"/>
                <w:szCs w:val="26"/>
                <w:lang w:eastAsia="en-AU"/>
              </w:rPr>
              <w:t>Feedback</w:t>
            </w:r>
          </w:p>
        </w:tc>
      </w:tr>
      <w:tr w:rsidR="00BC3EAE" w:rsidRPr="00723A42" w14:paraId="60326FAF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08B9391E" w14:textId="464571FD" w:rsidR="0019010A" w:rsidRPr="00723A42" w:rsidRDefault="0019010A" w:rsidP="00723A42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723A42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I seek constructive feedback from </w:t>
            </w:r>
            <w:r w:rsidR="00061476" w:rsidRPr="00723A42">
              <w:rPr>
                <w:rFonts w:ascii="Century Gothic" w:eastAsia="Times New Roman" w:hAnsi="Century Gothic" w:cs="Calibri"/>
                <w:szCs w:val="20"/>
                <w:lang w:eastAsia="en-AU"/>
              </w:rPr>
              <w:t>others and</w:t>
            </w:r>
            <w:r w:rsidRPr="00723A42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 use it to improve my leadership.</w:t>
            </w:r>
          </w:p>
        </w:tc>
      </w:tr>
      <w:tr w:rsidR="00BC3EAE" w:rsidRPr="000468B6" w14:paraId="68C4A000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09F37FAB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am able to give constructive feedback to others when needed.</w:t>
            </w:r>
          </w:p>
        </w:tc>
      </w:tr>
      <w:tr w:rsidR="00BC3EAE" w:rsidRPr="000468B6" w14:paraId="49713D64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5A3B14A9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regularly provide praise to my team and colleagues.</w:t>
            </w:r>
          </w:p>
        </w:tc>
      </w:tr>
      <w:tr w:rsidR="00BC3EAE" w:rsidRPr="000468B6" w14:paraId="464BD783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184CF654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deliver feedback with care and respect.</w:t>
            </w:r>
          </w:p>
        </w:tc>
      </w:tr>
      <w:tr w:rsidR="00BC3EAE" w:rsidRPr="0075384F" w14:paraId="2310D27C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682B2187" w14:textId="1A785FEF" w:rsidR="0019010A" w:rsidRPr="0075384F" w:rsidRDefault="0019010A" w:rsidP="0075384F">
            <w:pPr>
              <w:pStyle w:val="Tablecellheaderstyle"/>
              <w:spacing w:before="120" w:after="0"/>
              <w:rPr>
                <w:i/>
                <w:iCs/>
                <w:color w:val="007FAD" w:themeColor="accent2"/>
                <w:sz w:val="22"/>
                <w:szCs w:val="26"/>
                <w:lang w:eastAsia="en-AU"/>
              </w:rPr>
            </w:pPr>
            <w:r w:rsidRPr="005445FC">
              <w:rPr>
                <w:i/>
                <w:iCs/>
                <w:color w:val="007FAD" w:themeColor="accent2"/>
                <w:sz w:val="22"/>
                <w:szCs w:val="26"/>
                <w:lang w:eastAsia="en-AU"/>
              </w:rPr>
              <w:t>Fostering a positive team culture</w:t>
            </w:r>
          </w:p>
        </w:tc>
      </w:tr>
      <w:tr w:rsidR="00BC3EAE" w:rsidRPr="000468B6" w14:paraId="7A45AC01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6697A843" w14:textId="339D6B74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work to solve problems, focusing on solution</w:t>
            </w:r>
            <w:r w:rsidR="00F07A1A">
              <w:rPr>
                <w:rFonts w:ascii="Century Gothic" w:eastAsia="Times New Roman" w:hAnsi="Century Gothic" w:cs="Calibri"/>
                <w:szCs w:val="20"/>
                <w:lang w:eastAsia="en-AU"/>
              </w:rPr>
              <w:t>s</w:t>
            </w: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 rather than blaming others for the situation.</w:t>
            </w:r>
          </w:p>
        </w:tc>
      </w:tr>
      <w:tr w:rsidR="00BC3EAE" w:rsidRPr="000468B6" w14:paraId="17A4A405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5DE49A52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facilitate an environment where team members feel safe and comfortable speaking up.</w:t>
            </w:r>
          </w:p>
        </w:tc>
      </w:tr>
      <w:tr w:rsidR="00BC3EAE" w:rsidRPr="000468B6" w14:paraId="57B4B4EA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223523B1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recognise and reward the unique contribution each person makes to a team.</w:t>
            </w:r>
          </w:p>
        </w:tc>
      </w:tr>
      <w:tr w:rsidR="00BC3EAE" w:rsidRPr="000468B6" w14:paraId="0CAFE9DA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4A8D48C8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I support my team members to develop and grow. </w:t>
            </w:r>
          </w:p>
        </w:tc>
      </w:tr>
      <w:tr w:rsidR="00BC3EAE" w:rsidRPr="0075384F" w14:paraId="61B5172D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24389A56" w14:textId="1205DD65" w:rsidR="0019010A" w:rsidRPr="0075384F" w:rsidRDefault="0019010A" w:rsidP="0075384F">
            <w:pPr>
              <w:pStyle w:val="Tablecellheaderstyle"/>
              <w:spacing w:before="120" w:after="0"/>
              <w:rPr>
                <w:i/>
                <w:iCs/>
                <w:color w:val="007FAD" w:themeColor="accent2"/>
                <w:sz w:val="22"/>
                <w:szCs w:val="26"/>
                <w:lang w:eastAsia="en-AU"/>
              </w:rPr>
            </w:pPr>
            <w:r w:rsidRPr="005445FC">
              <w:rPr>
                <w:i/>
                <w:iCs/>
                <w:color w:val="007FAD" w:themeColor="accent2"/>
                <w:sz w:val="22"/>
                <w:szCs w:val="26"/>
                <w:lang w:eastAsia="en-AU"/>
              </w:rPr>
              <w:t>Leading diverse teams</w:t>
            </w:r>
          </w:p>
        </w:tc>
      </w:tr>
      <w:tr w:rsidR="00BC3EAE" w:rsidRPr="000468B6" w14:paraId="1A4954DB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53AB0638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express views that differ from others in effective, respectful ways.</w:t>
            </w:r>
          </w:p>
        </w:tc>
      </w:tr>
      <w:tr w:rsidR="00BC3EAE" w:rsidRPr="000468B6" w14:paraId="572E85E6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0A491CAB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work to create a sense of belonging by respecting each team member as an individual.</w:t>
            </w:r>
          </w:p>
        </w:tc>
      </w:tr>
      <w:tr w:rsidR="00BC3EAE" w:rsidRPr="000468B6" w14:paraId="0342AC00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2ED3B8B9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work effectively with others who are different from me.</w:t>
            </w:r>
          </w:p>
        </w:tc>
      </w:tr>
      <w:tr w:rsidR="00BC3EAE" w:rsidRPr="000468B6" w14:paraId="439B6E39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2FCD3A1E" w14:textId="77777777" w:rsidR="0019010A" w:rsidRPr="000468B6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0468B6">
              <w:rPr>
                <w:rFonts w:ascii="Century Gothic" w:eastAsia="Times New Roman" w:hAnsi="Century Gothic" w:cs="Calibri"/>
                <w:szCs w:val="20"/>
                <w:lang w:eastAsia="en-AU"/>
              </w:rPr>
              <w:t>I proactively seek to include perspectives from a wide range of people.</w:t>
            </w:r>
          </w:p>
        </w:tc>
      </w:tr>
      <w:tr w:rsidR="00BC3EAE" w:rsidRPr="000468B6" w14:paraId="1A49E07C" w14:textId="77777777" w:rsidTr="00061476">
        <w:trPr>
          <w:trHeight w:val="330"/>
        </w:trPr>
        <w:tc>
          <w:tcPr>
            <w:tcW w:w="9351" w:type="dxa"/>
            <w:shd w:val="clear" w:color="auto" w:fill="DF2A60" w:themeFill="accent3"/>
            <w:vAlign w:val="center"/>
          </w:tcPr>
          <w:p w14:paraId="0E5F1D38" w14:textId="6F365867" w:rsidR="0019010A" w:rsidRPr="000468B6" w:rsidRDefault="0019010A" w:rsidP="000468B6">
            <w:pPr>
              <w:pStyle w:val="Heading2"/>
              <w:spacing w:before="0"/>
              <w:rPr>
                <w:rFonts w:eastAsia="Times New Roman"/>
                <w:color w:val="FFFFFF" w:themeColor="background1"/>
                <w:lang w:eastAsia="en-AU"/>
              </w:rPr>
            </w:pPr>
            <w:r w:rsidRPr="005445FC">
              <w:rPr>
                <w:rFonts w:eastAsia="Times New Roman"/>
                <w:color w:val="FFFFFF" w:themeColor="background1"/>
                <w:lang w:eastAsia="en-AU"/>
              </w:rPr>
              <w:lastRenderedPageBreak/>
              <w:t>Leading self</w:t>
            </w:r>
          </w:p>
        </w:tc>
      </w:tr>
      <w:tr w:rsidR="0075384F" w:rsidRPr="0075384F" w14:paraId="1BC80884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0992EA17" w14:textId="222C9A32" w:rsidR="0019010A" w:rsidRPr="0075384F" w:rsidRDefault="0019010A" w:rsidP="0075384F">
            <w:pPr>
              <w:pStyle w:val="Tablecellheaderstyle"/>
              <w:spacing w:before="120" w:after="0"/>
              <w:rPr>
                <w:i/>
                <w:iCs/>
                <w:color w:val="DF2A60" w:themeColor="accent3"/>
                <w:sz w:val="22"/>
                <w:szCs w:val="26"/>
                <w:lang w:eastAsia="en-AU"/>
              </w:rPr>
            </w:pPr>
            <w:r w:rsidRPr="005445FC">
              <w:rPr>
                <w:i/>
                <w:iCs/>
                <w:color w:val="DF2A60" w:themeColor="accent3"/>
                <w:sz w:val="22"/>
                <w:szCs w:val="26"/>
                <w:lang w:eastAsia="en-AU"/>
              </w:rPr>
              <w:t>Decision making</w:t>
            </w:r>
          </w:p>
        </w:tc>
      </w:tr>
      <w:tr w:rsidR="00BC3EAE" w:rsidRPr="000468B6" w14:paraId="61018E82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3CE059DF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I am confident making decisions for myself and my team. </w:t>
            </w:r>
          </w:p>
        </w:tc>
      </w:tr>
      <w:tr w:rsidR="00BC3EAE" w:rsidRPr="000468B6" w14:paraId="22BBBA96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13C4FCAD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I know when to adapt my decision-making style to suit the situation. </w:t>
            </w:r>
          </w:p>
        </w:tc>
      </w:tr>
      <w:tr w:rsidR="00BC3EAE" w:rsidRPr="000468B6" w14:paraId="668571BA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16F1C24B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I understand when I need to involve others in the decision-making process. </w:t>
            </w:r>
          </w:p>
        </w:tc>
      </w:tr>
      <w:tr w:rsidR="00BC3EAE" w:rsidRPr="000468B6" w14:paraId="20E8655E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2868E49B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I include and consider all relevant stakeholders in the decision-making process.</w:t>
            </w:r>
          </w:p>
        </w:tc>
      </w:tr>
      <w:tr w:rsidR="00BC3EAE" w:rsidRPr="0075384F" w14:paraId="1E16740A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39A14B2C" w14:textId="7DD8F003" w:rsidR="0019010A" w:rsidRPr="0075384F" w:rsidRDefault="0019010A" w:rsidP="0075384F">
            <w:pPr>
              <w:pStyle w:val="Tablecellheaderstyle"/>
              <w:spacing w:before="120" w:after="0"/>
              <w:rPr>
                <w:i/>
                <w:iCs/>
                <w:color w:val="DF2A60" w:themeColor="accent3"/>
                <w:sz w:val="22"/>
                <w:szCs w:val="26"/>
                <w:lang w:eastAsia="en-AU"/>
              </w:rPr>
            </w:pPr>
            <w:r w:rsidRPr="005445FC">
              <w:rPr>
                <w:i/>
                <w:iCs/>
                <w:color w:val="DF2A60" w:themeColor="accent3"/>
                <w:sz w:val="22"/>
                <w:szCs w:val="26"/>
                <w:lang w:eastAsia="en-AU"/>
              </w:rPr>
              <w:t>Emotional intelligence</w:t>
            </w:r>
          </w:p>
        </w:tc>
      </w:tr>
      <w:tr w:rsidR="00BC3EAE" w:rsidRPr="000468B6" w14:paraId="2EF01308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0E859321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I am resilient. When things don't work out, I learn from it and bounce back.</w:t>
            </w:r>
          </w:p>
        </w:tc>
      </w:tr>
      <w:tr w:rsidR="00BC3EAE" w:rsidRPr="000468B6" w14:paraId="0CC07E64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4B16E4FC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I pay attention to how my language and behaviour may be perceived by others.</w:t>
            </w:r>
          </w:p>
        </w:tc>
      </w:tr>
      <w:tr w:rsidR="00BC3EAE" w:rsidRPr="000468B6" w14:paraId="4EC65B6D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4FBD6B03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I am able to exert self-discipline and control over my emotions and behaviour.</w:t>
            </w:r>
          </w:p>
        </w:tc>
      </w:tr>
      <w:tr w:rsidR="00BC3EAE" w:rsidRPr="000468B6" w14:paraId="08042475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2AAE38BE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I recognise when a team member is not themselves and needs additional support.</w:t>
            </w:r>
          </w:p>
        </w:tc>
      </w:tr>
      <w:tr w:rsidR="00BC3EAE" w:rsidRPr="0075384F" w14:paraId="699C5C30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2AD7A18B" w14:textId="04BE30E5" w:rsidR="0019010A" w:rsidRPr="0075384F" w:rsidRDefault="0019010A" w:rsidP="0075384F">
            <w:pPr>
              <w:pStyle w:val="Tablecellheaderstyle"/>
              <w:spacing w:before="120" w:after="0"/>
              <w:rPr>
                <w:i/>
                <w:iCs/>
                <w:color w:val="DF2A60" w:themeColor="accent3"/>
                <w:sz w:val="22"/>
                <w:szCs w:val="26"/>
                <w:lang w:eastAsia="en-AU"/>
              </w:rPr>
            </w:pPr>
            <w:r w:rsidRPr="005445FC">
              <w:rPr>
                <w:i/>
                <w:iCs/>
                <w:color w:val="DF2A60" w:themeColor="accent3"/>
                <w:sz w:val="22"/>
                <w:szCs w:val="26"/>
                <w:lang w:eastAsia="en-AU"/>
              </w:rPr>
              <w:t>Leading with integrity</w:t>
            </w:r>
          </w:p>
        </w:tc>
      </w:tr>
      <w:tr w:rsidR="00BC3EAE" w:rsidRPr="000468B6" w14:paraId="05795DCF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21F747F7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I understand the ethical responsibilities that come with leadership.</w:t>
            </w:r>
          </w:p>
        </w:tc>
      </w:tr>
      <w:tr w:rsidR="00BC3EAE" w:rsidRPr="000468B6" w14:paraId="45DAEB39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1C109323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I follow through on commitments I make to myself and others.</w:t>
            </w:r>
          </w:p>
        </w:tc>
      </w:tr>
      <w:tr w:rsidR="00BC3EAE" w:rsidRPr="000468B6" w14:paraId="1C1676A1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7A7ECCE9" w14:textId="24C3864F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I act in accordance with my words (</w:t>
            </w:r>
            <w:r w:rsidR="007164C8"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e.g.</w:t>
            </w: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 Walk the talk).</w:t>
            </w:r>
          </w:p>
        </w:tc>
      </w:tr>
      <w:tr w:rsidR="00BC3EAE" w:rsidRPr="000468B6" w14:paraId="2C5CF58E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24D1BAE2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I respect other people's time, </w:t>
            </w:r>
            <w:proofErr w:type="gramStart"/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boundaries</w:t>
            </w:r>
            <w:proofErr w:type="gramEnd"/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 and ways of working.</w:t>
            </w:r>
          </w:p>
        </w:tc>
      </w:tr>
      <w:tr w:rsidR="00BC3EAE" w:rsidRPr="0075384F" w14:paraId="7C82C014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</w:tcPr>
          <w:p w14:paraId="4BA61758" w14:textId="1DCE969D" w:rsidR="0019010A" w:rsidRPr="0075384F" w:rsidRDefault="0019010A" w:rsidP="0075384F">
            <w:pPr>
              <w:pStyle w:val="Tablecellheaderstyle"/>
              <w:spacing w:before="120" w:after="0"/>
              <w:rPr>
                <w:i/>
                <w:iCs/>
                <w:color w:val="DF2A60" w:themeColor="accent3"/>
                <w:sz w:val="22"/>
                <w:szCs w:val="26"/>
                <w:lang w:eastAsia="en-AU"/>
              </w:rPr>
            </w:pPr>
            <w:r w:rsidRPr="005445FC">
              <w:rPr>
                <w:i/>
                <w:iCs/>
                <w:color w:val="DF2A60" w:themeColor="accent3"/>
                <w:sz w:val="22"/>
                <w:szCs w:val="26"/>
                <w:lang w:eastAsia="en-AU"/>
              </w:rPr>
              <w:t>Reflective leadership</w:t>
            </w:r>
          </w:p>
        </w:tc>
      </w:tr>
      <w:tr w:rsidR="00BC3EAE" w:rsidRPr="000468B6" w14:paraId="0724B1B9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05451757" w14:textId="6F6174FE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I am aware of how my attitudes, values, </w:t>
            </w:r>
            <w:r w:rsidR="007164C8"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biases,</w:t>
            </w: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 xml:space="preserve"> and prejudices impact my leadership.</w:t>
            </w:r>
          </w:p>
        </w:tc>
      </w:tr>
      <w:tr w:rsidR="00BC3EAE" w:rsidRPr="000468B6" w14:paraId="64ABAABA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25C2C214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I engage in activities that build or improve my leadership abilities.</w:t>
            </w:r>
          </w:p>
        </w:tc>
      </w:tr>
      <w:tr w:rsidR="00BC3EAE" w:rsidRPr="000468B6" w14:paraId="3F921126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28C188E6" w14:textId="77777777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I know how I can make a difference in my life and the lives of others.</w:t>
            </w:r>
          </w:p>
        </w:tc>
      </w:tr>
      <w:tr w:rsidR="00BC3EAE" w:rsidRPr="000468B6" w14:paraId="336A4A2E" w14:textId="77777777" w:rsidTr="00061476">
        <w:trPr>
          <w:trHeight w:val="330"/>
        </w:trPr>
        <w:tc>
          <w:tcPr>
            <w:tcW w:w="9351" w:type="dxa"/>
            <w:shd w:val="clear" w:color="auto" w:fill="auto"/>
            <w:vAlign w:val="center"/>
            <w:hideMark/>
          </w:tcPr>
          <w:p w14:paraId="61A8BCD7" w14:textId="39300A0C" w:rsidR="0019010A" w:rsidRPr="005445FC" w:rsidRDefault="0019010A" w:rsidP="000468B6">
            <w:pPr>
              <w:pStyle w:val="ListParagraph"/>
              <w:numPr>
                <w:ilvl w:val="0"/>
                <w:numId w:val="16"/>
              </w:numPr>
              <w:spacing w:after="0"/>
              <w:ind w:left="163" w:hanging="218"/>
              <w:rPr>
                <w:rFonts w:ascii="Century Gothic" w:eastAsia="Times New Roman" w:hAnsi="Century Gothic" w:cs="Calibri"/>
                <w:szCs w:val="20"/>
                <w:lang w:eastAsia="en-AU"/>
              </w:rPr>
            </w:pPr>
            <w:r w:rsidRPr="005445FC">
              <w:rPr>
                <w:rFonts w:ascii="Century Gothic" w:eastAsia="Times New Roman" w:hAnsi="Century Gothic" w:cs="Calibri"/>
                <w:szCs w:val="20"/>
                <w:lang w:eastAsia="en-AU"/>
              </w:rPr>
              <w:t>I reflect on situations, learn from my mistakes, and implement solutions for improvement.</w:t>
            </w:r>
          </w:p>
        </w:tc>
      </w:tr>
    </w:tbl>
    <w:p w14:paraId="421BC374" w14:textId="77777777" w:rsidR="000D4511" w:rsidRDefault="000D4511" w:rsidP="0024521E"/>
    <w:p w14:paraId="507AC4C3" w14:textId="77777777" w:rsidR="000D4511" w:rsidRDefault="000D4511" w:rsidP="0024521E"/>
    <w:sectPr w:rsidR="000D4511" w:rsidSect="006D6A91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88CAE" w14:textId="77777777" w:rsidR="00432A8A" w:rsidRDefault="00432A8A" w:rsidP="00517D40">
      <w:pPr>
        <w:spacing w:after="0"/>
      </w:pPr>
      <w:r>
        <w:separator/>
      </w:r>
    </w:p>
  </w:endnote>
  <w:endnote w:type="continuationSeparator" w:id="0">
    <w:p w14:paraId="47899899" w14:textId="77777777" w:rsidR="00432A8A" w:rsidRDefault="00432A8A" w:rsidP="00517D4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olor w:val="643692" w:themeColor="accent1"/>
        <w:sz w:val="16"/>
        <w:szCs w:val="21"/>
      </w:rPr>
      <w:id w:val="697124251"/>
      <w:docPartObj>
        <w:docPartGallery w:val="Page Numbers (Bottom of Page)"/>
        <w:docPartUnique/>
      </w:docPartObj>
    </w:sdtPr>
    <w:sdtContent>
      <w:p w14:paraId="1D9D770C" w14:textId="77777777" w:rsidR="00435C2C" w:rsidRPr="00517D40" w:rsidRDefault="00435C2C" w:rsidP="00435C2C">
        <w:pPr>
          <w:pStyle w:val="Footer"/>
          <w:framePr w:wrap="none" w:vAnchor="text" w:hAnchor="margin" w:y="1"/>
          <w:rPr>
            <w:rStyle w:val="PageNumber"/>
            <w:color w:val="643692" w:themeColor="accent1"/>
            <w:sz w:val="16"/>
            <w:szCs w:val="21"/>
          </w:rPr>
        </w:pPr>
        <w:r w:rsidRPr="00517D40">
          <w:rPr>
            <w:rStyle w:val="PageNumber"/>
            <w:color w:val="643692" w:themeColor="accent1"/>
            <w:sz w:val="16"/>
            <w:szCs w:val="21"/>
          </w:rPr>
          <w:fldChar w:fldCharType="begin"/>
        </w:r>
        <w:r w:rsidRPr="00517D40">
          <w:rPr>
            <w:rStyle w:val="PageNumber"/>
            <w:color w:val="643692" w:themeColor="accent1"/>
            <w:sz w:val="16"/>
            <w:szCs w:val="21"/>
          </w:rPr>
          <w:instrText xml:space="preserve"> PAGE </w:instrText>
        </w:r>
        <w:r w:rsidRPr="00517D40">
          <w:rPr>
            <w:rStyle w:val="PageNumber"/>
            <w:color w:val="643692" w:themeColor="accent1"/>
            <w:sz w:val="16"/>
            <w:szCs w:val="21"/>
          </w:rPr>
          <w:fldChar w:fldCharType="separate"/>
        </w:r>
        <w:r>
          <w:rPr>
            <w:rStyle w:val="PageNumber"/>
            <w:color w:val="643692" w:themeColor="accent1"/>
            <w:sz w:val="16"/>
            <w:szCs w:val="21"/>
          </w:rPr>
          <w:t>1</w:t>
        </w:r>
        <w:r w:rsidRPr="00517D40">
          <w:rPr>
            <w:rStyle w:val="PageNumber"/>
            <w:color w:val="643692" w:themeColor="accent1"/>
            <w:sz w:val="16"/>
            <w:szCs w:val="21"/>
          </w:rPr>
          <w:fldChar w:fldCharType="end"/>
        </w:r>
      </w:p>
    </w:sdtContent>
  </w:sdt>
  <w:p w14:paraId="3CECD8CF" w14:textId="4E49D72C" w:rsidR="00435C2C" w:rsidRPr="00A95739" w:rsidRDefault="000D4511" w:rsidP="00E04EEC">
    <w:pPr>
      <w:pStyle w:val="Headerpage2"/>
      <w:rPr>
        <w:b w:val="0"/>
        <w:bCs w:val="0"/>
      </w:rPr>
    </w:pPr>
    <w:r w:rsidRPr="00A95739">
      <w:rPr>
        <w:b w:val="0"/>
        <w:bCs w:val="0"/>
        <w:szCs w:val="20"/>
      </w:rPr>
      <w:tab/>
    </w:r>
    <w:sdt>
      <w:sdtPr>
        <w:rPr>
          <w:b w:val="0"/>
          <w:bCs w:val="0"/>
        </w:rPr>
        <w:alias w:val="Title"/>
        <w:tag w:val=""/>
        <w:id w:val="-170656447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43218">
          <w:rPr>
            <w:b w:val="0"/>
            <w:bCs w:val="0"/>
          </w:rPr>
          <w:t>leadership development plan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color w:val="643692" w:themeColor="accent1"/>
        <w:sz w:val="16"/>
        <w:szCs w:val="21"/>
      </w:rPr>
      <w:id w:val="-468058319"/>
      <w:docPartObj>
        <w:docPartGallery w:val="Page Numbers (Bottom of Page)"/>
        <w:docPartUnique/>
      </w:docPartObj>
    </w:sdtPr>
    <w:sdtContent>
      <w:p w14:paraId="6081BC33" w14:textId="77777777" w:rsidR="00435C2C" w:rsidRPr="00517D40" w:rsidRDefault="00435C2C" w:rsidP="00435C2C">
        <w:pPr>
          <w:pStyle w:val="Footer"/>
          <w:framePr w:wrap="none" w:vAnchor="text" w:hAnchor="margin" w:y="1"/>
          <w:rPr>
            <w:rStyle w:val="PageNumber"/>
            <w:color w:val="643692" w:themeColor="accent1"/>
            <w:sz w:val="16"/>
            <w:szCs w:val="21"/>
          </w:rPr>
        </w:pPr>
        <w:r w:rsidRPr="00517D40">
          <w:rPr>
            <w:rStyle w:val="PageNumber"/>
            <w:color w:val="643692" w:themeColor="accent1"/>
            <w:sz w:val="16"/>
            <w:szCs w:val="21"/>
          </w:rPr>
          <w:fldChar w:fldCharType="begin"/>
        </w:r>
        <w:r w:rsidRPr="00517D40">
          <w:rPr>
            <w:rStyle w:val="PageNumber"/>
            <w:color w:val="643692" w:themeColor="accent1"/>
            <w:sz w:val="16"/>
            <w:szCs w:val="21"/>
          </w:rPr>
          <w:instrText xml:space="preserve"> PAGE </w:instrText>
        </w:r>
        <w:r w:rsidRPr="00517D40">
          <w:rPr>
            <w:rStyle w:val="PageNumber"/>
            <w:color w:val="643692" w:themeColor="accent1"/>
            <w:sz w:val="16"/>
            <w:szCs w:val="21"/>
          </w:rPr>
          <w:fldChar w:fldCharType="separate"/>
        </w:r>
        <w:r>
          <w:rPr>
            <w:rStyle w:val="PageNumber"/>
            <w:color w:val="643692" w:themeColor="accent1"/>
            <w:sz w:val="16"/>
            <w:szCs w:val="21"/>
          </w:rPr>
          <w:t>1</w:t>
        </w:r>
        <w:r w:rsidRPr="00517D40">
          <w:rPr>
            <w:rStyle w:val="PageNumber"/>
            <w:color w:val="643692" w:themeColor="accent1"/>
            <w:sz w:val="16"/>
            <w:szCs w:val="21"/>
          </w:rPr>
          <w:fldChar w:fldCharType="end"/>
        </w:r>
      </w:p>
    </w:sdtContent>
  </w:sdt>
  <w:p w14:paraId="6C1DE424" w14:textId="38A32D3B" w:rsidR="00435C2C" w:rsidRPr="00A95739" w:rsidRDefault="00B87387" w:rsidP="00B87387">
    <w:pPr>
      <w:pStyle w:val="Headerpage2"/>
      <w:rPr>
        <w:b w:val="0"/>
        <w:bCs w:val="0"/>
      </w:rPr>
    </w:pPr>
    <w:r w:rsidRPr="00A95739">
      <w:rPr>
        <w:b w:val="0"/>
        <w:bCs w:val="0"/>
        <w:szCs w:val="20"/>
      </w:rPr>
      <w:tab/>
    </w:r>
    <w:sdt>
      <w:sdtPr>
        <w:rPr>
          <w:b w:val="0"/>
          <w:bCs w:val="0"/>
        </w:rPr>
        <w:alias w:val="Title"/>
        <w:tag w:val=""/>
        <w:id w:val="302590131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43218">
          <w:rPr>
            <w:b w:val="0"/>
            <w:bCs w:val="0"/>
          </w:rPr>
          <w:t>leadership development plan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621D80" w14:textId="77777777" w:rsidR="00432A8A" w:rsidRDefault="00432A8A" w:rsidP="00517D40">
      <w:pPr>
        <w:spacing w:after="0"/>
      </w:pPr>
      <w:r>
        <w:separator/>
      </w:r>
    </w:p>
  </w:footnote>
  <w:footnote w:type="continuationSeparator" w:id="0">
    <w:p w14:paraId="58D7C560" w14:textId="77777777" w:rsidR="00432A8A" w:rsidRDefault="00432A8A" w:rsidP="00517D4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B2AE1" w14:textId="77777777" w:rsidR="00435C2C" w:rsidRDefault="00435C2C" w:rsidP="00435C2C">
    <w:pPr>
      <w:pStyle w:val="Header"/>
      <w:rPr>
        <w:caps/>
        <w:color w:val="643692" w:themeColor="accent1"/>
        <w:sz w:val="16"/>
        <w:szCs w:val="16"/>
      </w:rPr>
    </w:pPr>
    <w:r>
      <w:rPr>
        <w:noProof/>
      </w:rPr>
      <w:drawing>
        <wp:anchor distT="0" distB="0" distL="114300" distR="114300" simplePos="0" relativeHeight="251664384" behindDoc="0" locked="0" layoutInCell="1" allowOverlap="1" wp14:anchorId="5AE724EE" wp14:editId="70809227">
          <wp:simplePos x="0" y="0"/>
          <wp:positionH relativeFrom="column">
            <wp:posOffset>0</wp:posOffset>
          </wp:positionH>
          <wp:positionV relativeFrom="paragraph">
            <wp:posOffset>34925</wp:posOffset>
          </wp:positionV>
          <wp:extent cx="648000" cy="766921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8000" cy="76692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BF8F825" w14:textId="77777777" w:rsidR="00435C2C" w:rsidRDefault="00435C2C" w:rsidP="00435C2C">
    <w:pPr>
      <w:pStyle w:val="Header"/>
    </w:pPr>
  </w:p>
  <w:p w14:paraId="59546766" w14:textId="4933F647" w:rsidR="00435C2C" w:rsidRPr="000D4511" w:rsidRDefault="00435C2C" w:rsidP="00E04EEC">
    <w:pPr>
      <w:pStyle w:val="Headerpage2"/>
    </w:pPr>
    <w:r w:rsidRPr="000D4511">
      <w:ptab w:relativeTo="margin" w:alignment="center" w:leader="none"/>
    </w:r>
    <w:r w:rsidRPr="000D4511">
      <w:ptab w:relativeTo="margin" w:alignment="right" w:leader="none"/>
    </w:r>
    <w:sdt>
      <w:sdtPr>
        <w:alias w:val="Title"/>
        <w:tag w:val=""/>
        <w:id w:val="1002627922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43218">
          <w:t>leadership development plan</w:t>
        </w:r>
      </w:sdtContent>
    </w:sdt>
  </w:p>
  <w:p w14:paraId="160FAA98" w14:textId="77777777" w:rsidR="00435C2C" w:rsidRDefault="00435C2C" w:rsidP="00435C2C">
    <w:pPr>
      <w:pStyle w:val="Header"/>
    </w:pPr>
  </w:p>
  <w:p w14:paraId="72104A54" w14:textId="77777777" w:rsidR="00435C2C" w:rsidRDefault="00435C2C">
    <w:pPr>
      <w:pStyle w:val="Header"/>
    </w:pPr>
  </w:p>
  <w:p w14:paraId="760072CC" w14:textId="77777777" w:rsidR="000D4511" w:rsidRDefault="000D4511">
    <w:pPr>
      <w:pStyle w:val="Header"/>
    </w:pPr>
  </w:p>
  <w:p w14:paraId="0A40E6BC" w14:textId="77777777" w:rsidR="000D4511" w:rsidRDefault="000D451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2B129" w14:textId="77777777" w:rsidR="00435C2C" w:rsidRPr="00B63D03" w:rsidRDefault="00435C2C" w:rsidP="00F91D31">
    <w:r>
      <w:rPr>
        <w:noProof/>
      </w:rPr>
      <w:drawing>
        <wp:anchor distT="0" distB="0" distL="114300" distR="114300" simplePos="0" relativeHeight="251662336" behindDoc="0" locked="0" layoutInCell="1" allowOverlap="1" wp14:anchorId="0F73DE41" wp14:editId="6B220F4B">
          <wp:simplePos x="0" y="0"/>
          <wp:positionH relativeFrom="column">
            <wp:posOffset>-39894</wp:posOffset>
          </wp:positionH>
          <wp:positionV relativeFrom="paragraph">
            <wp:posOffset>-123825</wp:posOffset>
          </wp:positionV>
          <wp:extent cx="882015" cy="1043940"/>
          <wp:effectExtent l="0" t="0" r="0" b="0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2015" cy="1043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66362E3" w14:textId="35DC2909" w:rsidR="00435C2C" w:rsidRDefault="00435C2C" w:rsidP="00F91D31">
    <w:pPr>
      <w:pStyle w:val="PageHeading"/>
    </w:pPr>
    <w:r>
      <w:ptab w:relativeTo="margin" w:alignment="center" w:leader="none"/>
    </w:r>
    <w:r w:rsidRPr="00517D40">
      <w:t xml:space="preserve"> </w:t>
    </w:r>
    <w:sdt>
      <w:sdtPr>
        <w:rPr>
          <w:rFonts w:asciiTheme="majorHAnsi" w:hAnsiTheme="majorHAnsi"/>
          <w:b/>
          <w:bCs/>
        </w:rPr>
        <w:alias w:val="Title"/>
        <w:tag w:val=""/>
        <w:id w:val="121361620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643218">
          <w:rPr>
            <w:rFonts w:asciiTheme="majorHAnsi" w:hAnsiTheme="majorHAnsi"/>
            <w:b/>
            <w:bCs/>
          </w:rPr>
          <w:t>leadership development plan</w:t>
        </w:r>
      </w:sdtContent>
    </w:sdt>
  </w:p>
  <w:p w14:paraId="4DD57502" w14:textId="77777777" w:rsidR="00435C2C" w:rsidRDefault="00435C2C" w:rsidP="00517D40"/>
  <w:p w14:paraId="10F69FB4" w14:textId="77777777" w:rsidR="00435C2C" w:rsidRPr="00517D40" w:rsidRDefault="00435C2C" w:rsidP="00517D4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EBA5AD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1E44E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562D47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6F1E4EF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45A2C1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172F1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830F9C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A88E49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BCA75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E465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AF569C"/>
    <w:multiLevelType w:val="hybridMultilevel"/>
    <w:tmpl w:val="EF924B2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2A770F6"/>
    <w:multiLevelType w:val="hybridMultilevel"/>
    <w:tmpl w:val="CF8607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6F169B3"/>
    <w:multiLevelType w:val="hybridMultilevel"/>
    <w:tmpl w:val="A7DACD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A33920"/>
    <w:multiLevelType w:val="hybridMultilevel"/>
    <w:tmpl w:val="95986F6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DF4FF3"/>
    <w:multiLevelType w:val="hybridMultilevel"/>
    <w:tmpl w:val="BAA03C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5E815B0"/>
    <w:multiLevelType w:val="hybridMultilevel"/>
    <w:tmpl w:val="5492DAA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165619"/>
    <w:multiLevelType w:val="hybridMultilevel"/>
    <w:tmpl w:val="6D887B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839708E"/>
    <w:multiLevelType w:val="hybridMultilevel"/>
    <w:tmpl w:val="ACA238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4E5516"/>
    <w:multiLevelType w:val="hybridMultilevel"/>
    <w:tmpl w:val="5FF011F8"/>
    <w:lvl w:ilvl="0" w:tplc="DAFED650">
      <w:start w:val="1"/>
      <w:numFmt w:val="decimal"/>
      <w:pStyle w:val="Tablenumberlevel1"/>
      <w:lvlText w:val="%1."/>
      <w:lvlJc w:val="left"/>
      <w:pPr>
        <w:ind w:left="360" w:hanging="360"/>
      </w:pPr>
    </w:lvl>
    <w:lvl w:ilvl="1" w:tplc="D2F82102">
      <w:start w:val="1"/>
      <w:numFmt w:val="lowerLetter"/>
      <w:pStyle w:val="Tablenumberlevel2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5695427"/>
    <w:multiLevelType w:val="hybridMultilevel"/>
    <w:tmpl w:val="47BEB9F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0D0203"/>
    <w:multiLevelType w:val="hybridMultilevel"/>
    <w:tmpl w:val="A710A3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83059C"/>
    <w:multiLevelType w:val="hybridMultilevel"/>
    <w:tmpl w:val="9F0642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262F57"/>
    <w:multiLevelType w:val="hybridMultilevel"/>
    <w:tmpl w:val="DD8CD48C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82A0A984">
      <w:start w:val="1"/>
      <w:numFmt w:val="bullet"/>
      <w:pStyle w:val="Tablebulletlevel2"/>
      <w:lvlText w:val="–"/>
      <w:lvlJc w:val="left"/>
      <w:pPr>
        <w:ind w:left="1440" w:hanging="360"/>
      </w:pPr>
      <w:rPr>
        <w:rFonts w:ascii="Century Gothic" w:hAnsi="Century Gothic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2052F77"/>
    <w:multiLevelType w:val="hybridMultilevel"/>
    <w:tmpl w:val="D70A47F4"/>
    <w:lvl w:ilvl="0" w:tplc="F300EF26">
      <w:start w:val="1"/>
      <w:numFmt w:val="bullet"/>
      <w:pStyle w:val="Tablebulletlevel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284120454">
    <w:abstractNumId w:val="0"/>
  </w:num>
  <w:num w:numId="2" w16cid:durableId="2101365824">
    <w:abstractNumId w:val="1"/>
  </w:num>
  <w:num w:numId="3" w16cid:durableId="910886771">
    <w:abstractNumId w:val="2"/>
  </w:num>
  <w:num w:numId="4" w16cid:durableId="1641223320">
    <w:abstractNumId w:val="3"/>
  </w:num>
  <w:num w:numId="5" w16cid:durableId="654996960">
    <w:abstractNumId w:val="8"/>
  </w:num>
  <w:num w:numId="6" w16cid:durableId="267199657">
    <w:abstractNumId w:val="4"/>
  </w:num>
  <w:num w:numId="7" w16cid:durableId="464928604">
    <w:abstractNumId w:val="5"/>
  </w:num>
  <w:num w:numId="8" w16cid:durableId="1235353781">
    <w:abstractNumId w:val="6"/>
  </w:num>
  <w:num w:numId="9" w16cid:durableId="1614748617">
    <w:abstractNumId w:val="7"/>
  </w:num>
  <w:num w:numId="10" w16cid:durableId="846558766">
    <w:abstractNumId w:val="9"/>
  </w:num>
  <w:num w:numId="11" w16cid:durableId="186456226">
    <w:abstractNumId w:val="20"/>
  </w:num>
  <w:num w:numId="12" w16cid:durableId="1365252956">
    <w:abstractNumId w:val="23"/>
  </w:num>
  <w:num w:numId="13" w16cid:durableId="1801915861">
    <w:abstractNumId w:val="22"/>
  </w:num>
  <w:num w:numId="14" w16cid:durableId="471404492">
    <w:abstractNumId w:val="18"/>
  </w:num>
  <w:num w:numId="15" w16cid:durableId="340858630">
    <w:abstractNumId w:val="12"/>
  </w:num>
  <w:num w:numId="16" w16cid:durableId="93289418">
    <w:abstractNumId w:val="21"/>
  </w:num>
  <w:num w:numId="17" w16cid:durableId="1331908503">
    <w:abstractNumId w:val="13"/>
  </w:num>
  <w:num w:numId="18" w16cid:durableId="194856144">
    <w:abstractNumId w:val="15"/>
  </w:num>
  <w:num w:numId="19" w16cid:durableId="1311249031">
    <w:abstractNumId w:val="11"/>
  </w:num>
  <w:num w:numId="20" w16cid:durableId="1328897127">
    <w:abstractNumId w:val="19"/>
  </w:num>
  <w:num w:numId="21" w16cid:durableId="2095085339">
    <w:abstractNumId w:val="16"/>
  </w:num>
  <w:num w:numId="22" w16cid:durableId="953097560">
    <w:abstractNumId w:val="10"/>
  </w:num>
  <w:num w:numId="23" w16cid:durableId="782502562">
    <w:abstractNumId w:val="17"/>
  </w:num>
  <w:num w:numId="24" w16cid:durableId="99014084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559"/>
    <w:rsid w:val="000468B6"/>
    <w:rsid w:val="00061476"/>
    <w:rsid w:val="000D4511"/>
    <w:rsid w:val="00103328"/>
    <w:rsid w:val="0015304C"/>
    <w:rsid w:val="00173ADF"/>
    <w:rsid w:val="0019010A"/>
    <w:rsid w:val="00214B2D"/>
    <w:rsid w:val="00245069"/>
    <w:rsid w:val="0024521E"/>
    <w:rsid w:val="0026479A"/>
    <w:rsid w:val="00291182"/>
    <w:rsid w:val="00296F99"/>
    <w:rsid w:val="002A6CB5"/>
    <w:rsid w:val="00336633"/>
    <w:rsid w:val="00396A4F"/>
    <w:rsid w:val="003C79BA"/>
    <w:rsid w:val="004274E8"/>
    <w:rsid w:val="00432A8A"/>
    <w:rsid w:val="00435C2C"/>
    <w:rsid w:val="004528AC"/>
    <w:rsid w:val="00456FC3"/>
    <w:rsid w:val="004725C5"/>
    <w:rsid w:val="00487CD5"/>
    <w:rsid w:val="00491E03"/>
    <w:rsid w:val="004A7D39"/>
    <w:rsid w:val="004C5386"/>
    <w:rsid w:val="00517D40"/>
    <w:rsid w:val="00525CD1"/>
    <w:rsid w:val="00535095"/>
    <w:rsid w:val="005445FC"/>
    <w:rsid w:val="005C5418"/>
    <w:rsid w:val="005D0625"/>
    <w:rsid w:val="005D1499"/>
    <w:rsid w:val="005F0D90"/>
    <w:rsid w:val="005F10C2"/>
    <w:rsid w:val="0062354E"/>
    <w:rsid w:val="00643218"/>
    <w:rsid w:val="006D6A91"/>
    <w:rsid w:val="007164C8"/>
    <w:rsid w:val="00723A42"/>
    <w:rsid w:val="0075384F"/>
    <w:rsid w:val="007560EE"/>
    <w:rsid w:val="007B194C"/>
    <w:rsid w:val="007B52B1"/>
    <w:rsid w:val="007E003D"/>
    <w:rsid w:val="007E306A"/>
    <w:rsid w:val="007E58E3"/>
    <w:rsid w:val="00823286"/>
    <w:rsid w:val="00866DD2"/>
    <w:rsid w:val="008B3E98"/>
    <w:rsid w:val="008F7667"/>
    <w:rsid w:val="00900376"/>
    <w:rsid w:val="0091521A"/>
    <w:rsid w:val="009419F0"/>
    <w:rsid w:val="00946A8C"/>
    <w:rsid w:val="00997D8B"/>
    <w:rsid w:val="009E67E3"/>
    <w:rsid w:val="00A12559"/>
    <w:rsid w:val="00A166F6"/>
    <w:rsid w:val="00A3031C"/>
    <w:rsid w:val="00A56392"/>
    <w:rsid w:val="00A95739"/>
    <w:rsid w:val="00AC1D7E"/>
    <w:rsid w:val="00AC6C27"/>
    <w:rsid w:val="00AF6477"/>
    <w:rsid w:val="00B013E6"/>
    <w:rsid w:val="00B813E0"/>
    <w:rsid w:val="00B87387"/>
    <w:rsid w:val="00B87591"/>
    <w:rsid w:val="00BC3EAE"/>
    <w:rsid w:val="00BD42E4"/>
    <w:rsid w:val="00C32C4F"/>
    <w:rsid w:val="00CE07A3"/>
    <w:rsid w:val="00D17561"/>
    <w:rsid w:val="00D243D3"/>
    <w:rsid w:val="00D31D0D"/>
    <w:rsid w:val="00D735C3"/>
    <w:rsid w:val="00D90513"/>
    <w:rsid w:val="00DB460C"/>
    <w:rsid w:val="00DC31C8"/>
    <w:rsid w:val="00DE30ED"/>
    <w:rsid w:val="00E03D39"/>
    <w:rsid w:val="00E04EEC"/>
    <w:rsid w:val="00F07A1A"/>
    <w:rsid w:val="00F26EBE"/>
    <w:rsid w:val="00F91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32A473"/>
  <w15:chartTrackingRefBased/>
  <w15:docId w15:val="{51AB3BCA-2CBB-4C62-9FAD-A6C18B7DB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 (Body CS)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66F6"/>
    <w:pPr>
      <w:spacing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7E306A"/>
    <w:pPr>
      <w:keepNext/>
      <w:keepLines/>
      <w:spacing w:before="240" w:after="0"/>
      <w:outlineLvl w:val="0"/>
    </w:pPr>
    <w:rPr>
      <w:rFonts w:asciiTheme="majorHAnsi" w:eastAsiaTheme="majorEastAsia" w:hAnsiTheme="majorHAnsi" w:cs="Times New Roman (Headings CS)"/>
      <w:color w:val="4A286D" w:themeColor="accent1" w:themeShade="BF"/>
      <w:spacing w:val="-1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306A"/>
    <w:pPr>
      <w:keepNext/>
      <w:keepLines/>
      <w:spacing w:before="40" w:after="0"/>
      <w:outlineLvl w:val="1"/>
    </w:pPr>
    <w:rPr>
      <w:rFonts w:asciiTheme="majorHAnsi" w:eastAsiaTheme="majorEastAsia" w:hAnsiTheme="majorHAnsi" w:cs="Times New Roman (Headings CS)"/>
      <w:b/>
      <w:color w:val="4A286D" w:themeColor="accent1" w:themeShade="BF"/>
      <w:spacing w:val="-1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306A"/>
    <w:pPr>
      <w:keepNext/>
      <w:keepLines/>
      <w:spacing w:before="40" w:after="0"/>
      <w:outlineLvl w:val="2"/>
    </w:pPr>
    <w:rPr>
      <w:rFonts w:asciiTheme="majorHAnsi" w:eastAsiaTheme="majorEastAsia" w:hAnsiTheme="majorHAnsi" w:cs="Times New Roman (Headings CS)"/>
      <w:color w:val="311B48" w:themeColor="accent1" w:themeShade="7F"/>
      <w:spacing w:val="-10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7D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A286D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17D4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575551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06A"/>
    <w:pPr>
      <w:spacing w:after="0"/>
      <w:contextualSpacing/>
    </w:pPr>
    <w:rPr>
      <w:rFonts w:asciiTheme="majorHAnsi" w:eastAsiaTheme="majorEastAsia" w:hAnsiTheme="majorHAnsi" w:cs="Times New Roman (Headings CS)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06A"/>
    <w:rPr>
      <w:rFonts w:asciiTheme="majorHAnsi" w:eastAsiaTheme="majorEastAsia" w:hAnsiTheme="majorHAnsi" w:cs="Times New Roman (Headings CS)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E306A"/>
    <w:rPr>
      <w:rFonts w:asciiTheme="majorHAnsi" w:eastAsiaTheme="majorEastAsia" w:hAnsiTheme="majorHAnsi" w:cs="Times New Roman (Headings CS)"/>
      <w:b/>
      <w:color w:val="4A286D" w:themeColor="accent1" w:themeShade="BF"/>
      <w:spacing w:val="-10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517D40"/>
    <w:rPr>
      <w:rFonts w:asciiTheme="majorHAnsi" w:eastAsiaTheme="majorEastAsia" w:hAnsiTheme="majorHAnsi" w:cstheme="majorBidi"/>
      <w:b/>
      <w:color w:val="575551" w:themeColor="text2"/>
      <w:sz w:val="20"/>
    </w:rPr>
  </w:style>
  <w:style w:type="paragraph" w:styleId="Header">
    <w:name w:val="header"/>
    <w:basedOn w:val="Normal"/>
    <w:link w:val="HeaderChar"/>
    <w:uiPriority w:val="99"/>
    <w:unhideWhenUsed/>
    <w:rsid w:val="00517D40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7D40"/>
    <w:rPr>
      <w:sz w:val="20"/>
    </w:rPr>
  </w:style>
  <w:style w:type="paragraph" w:styleId="Footer">
    <w:name w:val="footer"/>
    <w:basedOn w:val="Normal"/>
    <w:link w:val="FooterChar"/>
    <w:uiPriority w:val="99"/>
    <w:unhideWhenUsed/>
    <w:rsid w:val="00517D40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7D40"/>
    <w:rPr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E306A"/>
    <w:rPr>
      <w:rFonts w:asciiTheme="majorHAnsi" w:eastAsiaTheme="majorEastAsia" w:hAnsiTheme="majorHAnsi" w:cs="Times New Roman (Headings CS)"/>
      <w:color w:val="4A286D" w:themeColor="accent1" w:themeShade="BF"/>
      <w:spacing w:val="-10"/>
      <w:sz w:val="32"/>
      <w:szCs w:val="32"/>
    </w:rPr>
  </w:style>
  <w:style w:type="paragraph" w:customStyle="1" w:styleId="PageHeading">
    <w:name w:val="Page Heading"/>
    <w:basedOn w:val="Heading1"/>
    <w:qFormat/>
    <w:rsid w:val="00517D40"/>
    <w:pPr>
      <w:spacing w:before="0" w:after="120"/>
      <w:jc w:val="right"/>
    </w:pPr>
    <w:rPr>
      <w:rFonts w:ascii="Arial" w:hAnsi="Arial"/>
      <w:color w:val="643692" w:themeColor="accent1"/>
    </w:rPr>
  </w:style>
  <w:style w:type="character" w:styleId="PageNumber">
    <w:name w:val="page number"/>
    <w:basedOn w:val="DefaultParagraphFont"/>
    <w:uiPriority w:val="99"/>
    <w:semiHidden/>
    <w:unhideWhenUsed/>
    <w:rsid w:val="00517D40"/>
  </w:style>
  <w:style w:type="character" w:customStyle="1" w:styleId="Heading3Char">
    <w:name w:val="Heading 3 Char"/>
    <w:basedOn w:val="DefaultParagraphFont"/>
    <w:link w:val="Heading3"/>
    <w:uiPriority w:val="9"/>
    <w:rsid w:val="007E306A"/>
    <w:rPr>
      <w:rFonts w:asciiTheme="majorHAnsi" w:eastAsiaTheme="majorEastAsia" w:hAnsiTheme="majorHAnsi" w:cs="Times New Roman (Headings CS)"/>
      <w:color w:val="311B48" w:themeColor="accent1" w:themeShade="7F"/>
      <w:spacing w:val="-1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7D40"/>
    <w:rPr>
      <w:rFonts w:asciiTheme="majorHAnsi" w:eastAsiaTheme="majorEastAsia" w:hAnsiTheme="majorHAnsi" w:cstheme="majorBidi"/>
      <w:i/>
      <w:iCs/>
      <w:color w:val="4A286D" w:themeColor="accent1" w:themeShade="BF"/>
      <w:sz w:val="20"/>
    </w:rPr>
  </w:style>
  <w:style w:type="paragraph" w:styleId="ListParagraph">
    <w:name w:val="List Paragraph"/>
    <w:basedOn w:val="Normal"/>
    <w:uiPriority w:val="34"/>
    <w:qFormat/>
    <w:rsid w:val="00517D40"/>
    <w:pPr>
      <w:ind w:left="720"/>
      <w:contextualSpacing/>
    </w:pPr>
  </w:style>
  <w:style w:type="table" w:styleId="TableGrid">
    <w:name w:val="Table Grid"/>
    <w:basedOn w:val="TableNormal"/>
    <w:uiPriority w:val="39"/>
    <w:rsid w:val="0051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basedOn w:val="Normal"/>
    <w:qFormat/>
    <w:rsid w:val="00517D40"/>
    <w:pPr>
      <w:spacing w:after="60"/>
    </w:pPr>
    <w:rPr>
      <w:sz w:val="18"/>
      <w:szCs w:val="22"/>
    </w:rPr>
  </w:style>
  <w:style w:type="table" w:customStyle="1" w:styleId="Style1">
    <w:name w:val="Style1"/>
    <w:basedOn w:val="TableNormal"/>
    <w:uiPriority w:val="99"/>
    <w:rsid w:val="00D17561"/>
    <w:pPr>
      <w:spacing w:after="60"/>
    </w:pPr>
    <w:rPr>
      <w:sz w:val="18"/>
    </w:rPr>
    <w:tblPr>
      <w:tblBorders>
        <w:top w:val="single" w:sz="4" w:space="0" w:color="575551" w:themeColor="text2"/>
        <w:left w:val="single" w:sz="4" w:space="0" w:color="575551" w:themeColor="text2"/>
        <w:bottom w:val="single" w:sz="4" w:space="0" w:color="575551" w:themeColor="text2"/>
        <w:right w:val="single" w:sz="4" w:space="0" w:color="575551" w:themeColor="text2"/>
        <w:insideH w:val="single" w:sz="4" w:space="0" w:color="575551" w:themeColor="text2"/>
        <w:insideV w:val="single" w:sz="4" w:space="0" w:color="575551" w:themeColor="text2"/>
      </w:tblBorders>
    </w:tblPr>
    <w:tcPr>
      <w:shd w:val="clear" w:color="auto" w:fill="auto"/>
    </w:tcPr>
    <w:tblStylePr w:type="firstRow">
      <w:rPr>
        <w:b/>
        <w:color w:val="FFFFFF" w:themeColor="background1"/>
      </w:rPr>
      <w:tblPr/>
      <w:trPr>
        <w:tblHeader/>
      </w:trPr>
      <w:tcPr>
        <w:shd w:val="clear" w:color="auto" w:fill="643692" w:themeFill="accent1"/>
      </w:tcPr>
    </w:tblStylePr>
    <w:tblStylePr w:type="firstCol">
      <w:rPr>
        <w:b/>
      </w:rPr>
    </w:tblStylePr>
  </w:style>
  <w:style w:type="paragraph" w:customStyle="1" w:styleId="Tablebulletlevel1">
    <w:name w:val="Table bullet level 1"/>
    <w:basedOn w:val="Tabletext"/>
    <w:qFormat/>
    <w:rsid w:val="00D17561"/>
    <w:pPr>
      <w:numPr>
        <w:numId w:val="12"/>
      </w:numPr>
    </w:pPr>
  </w:style>
  <w:style w:type="paragraph" w:customStyle="1" w:styleId="Tablebulletlevel2">
    <w:name w:val="Table bullet level 2"/>
    <w:basedOn w:val="Tabletext"/>
    <w:qFormat/>
    <w:rsid w:val="00D17561"/>
    <w:pPr>
      <w:numPr>
        <w:ilvl w:val="1"/>
        <w:numId w:val="13"/>
      </w:numPr>
      <w:ind w:left="465"/>
    </w:pPr>
  </w:style>
  <w:style w:type="paragraph" w:customStyle="1" w:styleId="Tablenumberlevel1">
    <w:name w:val="Table number level 1"/>
    <w:basedOn w:val="Tabletext"/>
    <w:qFormat/>
    <w:rsid w:val="00D17561"/>
    <w:pPr>
      <w:numPr>
        <w:numId w:val="14"/>
      </w:numPr>
    </w:pPr>
  </w:style>
  <w:style w:type="paragraph" w:customStyle="1" w:styleId="Tablenumberlevel2">
    <w:name w:val="Table number level 2"/>
    <w:basedOn w:val="Tabletext"/>
    <w:qFormat/>
    <w:rsid w:val="00D17561"/>
    <w:pPr>
      <w:numPr>
        <w:ilvl w:val="1"/>
        <w:numId w:val="14"/>
      </w:numPr>
      <w:ind w:left="485"/>
    </w:pPr>
  </w:style>
  <w:style w:type="paragraph" w:customStyle="1" w:styleId="Tablecellheaderstyle">
    <w:name w:val="Table cell header style"/>
    <w:basedOn w:val="Tabletext"/>
    <w:qFormat/>
    <w:rsid w:val="00D17561"/>
    <w:rPr>
      <w:b/>
      <w:bCs/>
      <w:color w:val="643692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D17561"/>
    <w:pPr>
      <w:spacing w:before="60"/>
    </w:pPr>
    <w:rPr>
      <w:i/>
      <w:iCs/>
      <w:color w:val="575551" w:themeColor="text2"/>
      <w:sz w:val="16"/>
      <w:szCs w:val="18"/>
    </w:rPr>
  </w:style>
  <w:style w:type="paragraph" w:customStyle="1" w:styleId="Headerpage2">
    <w:name w:val="Header page 2"/>
    <w:basedOn w:val="Footer"/>
    <w:qFormat/>
    <w:rsid w:val="00E04EEC"/>
    <w:pPr>
      <w:tabs>
        <w:tab w:val="clear" w:pos="4513"/>
        <w:tab w:val="clear" w:pos="9026"/>
        <w:tab w:val="left" w:pos="5103"/>
      </w:tabs>
      <w:ind w:firstLine="360"/>
      <w:jc w:val="right"/>
    </w:pPr>
    <w:rPr>
      <w:b/>
      <w:bCs/>
      <w:color w:val="643692" w:themeColor="accent1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0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liddle\Downloads\Generic%20Word%20Template.dotx" TargetMode="External"/></Relationships>
</file>

<file path=word/theme/theme1.xml><?xml version="1.0" encoding="utf-8"?>
<a:theme xmlns:a="http://schemas.openxmlformats.org/drawingml/2006/main" name="Office Theme">
  <a:themeElements>
    <a:clrScheme name="yourtown new brand">
      <a:dk1>
        <a:srgbClr val="000000"/>
      </a:dk1>
      <a:lt1>
        <a:srgbClr val="FFFFFF"/>
      </a:lt1>
      <a:dk2>
        <a:srgbClr val="575551"/>
      </a:dk2>
      <a:lt2>
        <a:srgbClr val="D9D9D6"/>
      </a:lt2>
      <a:accent1>
        <a:srgbClr val="643692"/>
      </a:accent1>
      <a:accent2>
        <a:srgbClr val="007FAD"/>
      </a:accent2>
      <a:accent3>
        <a:srgbClr val="DF2A60"/>
      </a:accent3>
      <a:accent4>
        <a:srgbClr val="FF7C43"/>
      </a:accent4>
      <a:accent5>
        <a:srgbClr val="73A626"/>
      </a:accent5>
      <a:accent6>
        <a:srgbClr val="D64000"/>
      </a:accent6>
      <a:hlink>
        <a:srgbClr val="007FAD"/>
      </a:hlink>
      <a:folHlink>
        <a:srgbClr val="64369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humbnail xmlns="6704bc0e-3102-4c80-8b3a-577a504d4abf" xsi:nil="true"/>
    <TaxCatchAll xmlns="92087bbe-f628-4217-94e4-c37b8c8d270b" xsi:nil="true"/>
    <lcf76f155ced4ddcb4097134ff3c332f xmlns="6704bc0e-3102-4c80-8b3a-577a504d4abf">
      <Terms xmlns="http://schemas.microsoft.com/office/infopath/2007/PartnerControls"/>
    </lcf76f155ced4ddcb4097134ff3c332f>
    <Brand xmlns="6704bc0e-3102-4c80-8b3a-577a504d4abf">yourtown</Brand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36043BDF8AAA48AFEEE4E546726806" ma:contentTypeVersion="14" ma:contentTypeDescription="Create a new document." ma:contentTypeScope="" ma:versionID="d89b9e903f0b89051e2bce41cb628e1f">
  <xsd:schema xmlns:xsd="http://www.w3.org/2001/XMLSchema" xmlns:xs="http://www.w3.org/2001/XMLSchema" xmlns:p="http://schemas.microsoft.com/office/2006/metadata/properties" xmlns:ns2="6704bc0e-3102-4c80-8b3a-577a504d4abf" xmlns:ns3="92087bbe-f628-4217-94e4-c37b8c8d270b" targetNamespace="http://schemas.microsoft.com/office/2006/metadata/properties" ma:root="true" ma:fieldsID="6c2fb15bbaa36b9d8eedc44c6b386194" ns2:_="" ns3:_="">
    <xsd:import namespace="6704bc0e-3102-4c80-8b3a-577a504d4abf"/>
    <xsd:import namespace="92087bbe-f628-4217-94e4-c37b8c8d270b"/>
    <xsd:element name="properties">
      <xsd:complexType>
        <xsd:sequence>
          <xsd:element name="documentManagement">
            <xsd:complexType>
              <xsd:all>
                <xsd:element ref="ns2:Thumbnail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Bra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04bc0e-3102-4c80-8b3a-577a504d4abf" elementFormDefault="qualified">
    <xsd:import namespace="http://schemas.microsoft.com/office/2006/documentManagement/types"/>
    <xsd:import namespace="http://schemas.microsoft.com/office/infopath/2007/PartnerControls"/>
    <xsd:element name="Thumbnail" ma:index="8" nillable="true" ma:displayName="Thumbnail" ma:internalName="Thumbnail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22d94e21-bf38-471d-b894-d9868f6bd8e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Brand" ma:index="20" nillable="true" ma:displayName="Brand" ma:format="Dropdown" ma:internalName="Brand">
      <xsd:simpleType>
        <xsd:restriction base="dms:Choice">
          <xsd:enumeration value="yourtown"/>
          <xsd:enumeration value="Kids Helplin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087bbe-f628-4217-94e4-c37b8c8d270b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47049fbb-99b0-4bab-9608-ec0de931a3a1}" ma:internalName="TaxCatchAll" ma:showField="CatchAllData" ma:web="92087bbe-f628-4217-94e4-c37b8c8d27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04A7EAC-0647-4BB2-BF2A-76DD97584491}">
  <ds:schemaRefs>
    <ds:schemaRef ds:uri="http://schemas.microsoft.com/office/2006/metadata/properties"/>
    <ds:schemaRef ds:uri="http://schemas.microsoft.com/office/infopath/2007/PartnerControls"/>
    <ds:schemaRef ds:uri="6704bc0e-3102-4c80-8b3a-577a504d4abf"/>
    <ds:schemaRef ds:uri="92087bbe-f628-4217-94e4-c37b8c8d270b"/>
  </ds:schemaRefs>
</ds:datastoreItem>
</file>

<file path=customXml/itemProps2.xml><?xml version="1.0" encoding="utf-8"?>
<ds:datastoreItem xmlns:ds="http://schemas.openxmlformats.org/officeDocument/2006/customXml" ds:itemID="{E554E095-E6A0-40DE-A184-618ED2A26D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04bc0e-3102-4c80-8b3a-577a504d4abf"/>
    <ds:schemaRef ds:uri="92087bbe-f628-4217-94e4-c37b8c8d27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CB29230-34AC-4634-A4EB-32BB4621F2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Generic Word Template</Template>
  <TotalTime>1328</TotalTime>
  <Pages>3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 title here lower case</vt:lpstr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leadership development plan</dc:title>
  <dc:subject/>
  <dc:creator>Gabrielle Liddle</dc:creator>
  <cp:keywords/>
  <dc:description/>
  <cp:lastModifiedBy>Gabrielle Liddle</cp:lastModifiedBy>
  <cp:revision>41</cp:revision>
  <dcterms:created xsi:type="dcterms:W3CDTF">2023-05-23T02:33:00Z</dcterms:created>
  <dcterms:modified xsi:type="dcterms:W3CDTF">2023-05-24T00:41:00Z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0x010100DB36043BDF8AAA48AFEEE4E546726806</vt:lpwstr>
  </property>
  <property fmtid="{D5CDD505-2E9C-101B-9397-08002B2CF9AE}" pid="3" name="MediaServiceImageTags">
    <vt:lpwstr/>
  </property>
  <property fmtid="{D5CDD505-2E9C-101B-9397-08002B2CF9AE}" pid="4" name="Contenttype0">
    <vt:lpwstr>Template</vt:lpwstr>
  </property>
</Properties>
</file>